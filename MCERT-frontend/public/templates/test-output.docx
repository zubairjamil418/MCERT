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F8D2" w14:textId="51299263" w:rsidR="003E5547" w:rsidRPr="0070736D" w:rsidRDefault="00CC10CD" w:rsidP="002C494C">
      <w:pPr>
        <w:ind w:left="-900" w:right="-514"/>
        <w:rPr>
          <w:rFonts w:ascii="Arial" w:hAnsi="Arial" w:cs="Arial"/>
        </w:rPr>
      </w:pPr>
      <w:r w:rsidRPr="0070736D">
        <w:rPr>
          <w:rFonts w:ascii="Arial" w:hAnsi="Arial" w:cs="Arial"/>
          <w:noProof/>
        </w:rPr>
        <w:drawing>
          <wp:inline distT="0" distB="0" distL="0" distR="0" wp14:anchorId="71A55335" wp14:editId="6E760A84">
            <wp:extent cx="770890" cy="914400"/>
            <wp:effectExtent l="0" t="0" r="0" b="0"/>
            <wp:docPr id="1" name="Picture 1" descr="MCERTS logo black without strap line_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ERTS logo black without strap line_modifi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547" w:rsidRPr="0070736D">
        <w:rPr>
          <w:rFonts w:ascii="Arial" w:hAnsi="Arial" w:cs="Arial"/>
        </w:rPr>
        <w:t xml:space="preserve">                                                                              </w:t>
      </w:r>
      <w:r w:rsidR="003E5547" w:rsidRPr="0070736D">
        <w:rPr>
          <w:rFonts w:ascii="Arial" w:hAnsi="Arial" w:cs="Arial"/>
        </w:rPr>
        <w:tab/>
        <w:t xml:space="preserve">                      </w:t>
      </w:r>
      <w:r w:rsidR="007B7A57" w:rsidRPr="0070736D">
        <w:rPr>
          <w:noProof/>
        </w:rPr>
        <w:drawing>
          <wp:inline distT="0" distB="0" distL="0" distR="0" wp14:anchorId="417E6A4E" wp14:editId="29C11205">
            <wp:extent cx="1803400" cy="814244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522" cy="8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8"/>
        <w:gridCol w:w="4257"/>
        <w:gridCol w:w="4157"/>
        <w:gridCol w:w="108"/>
      </w:tblGrid>
      <w:tr w:rsidR="00E36B3A" w:rsidRPr="0070736D" w14:paraId="33161294" w14:textId="77777777" w:rsidTr="006C4DA6">
        <w:trPr>
          <w:gridAfter w:val="1"/>
          <w:wAfter w:w="108" w:type="dxa"/>
        </w:trPr>
        <w:tc>
          <w:tcPr>
            <w:tcW w:w="8522" w:type="dxa"/>
            <w:gridSpan w:val="3"/>
          </w:tcPr>
          <w:p w14:paraId="1B0A553D" w14:textId="77777777" w:rsidR="0028629F" w:rsidRPr="0070736D" w:rsidRDefault="0028629F" w:rsidP="00CC3660">
            <w:pPr>
              <w:rPr>
                <w:rFonts w:ascii="Calibri" w:hAnsi="Calibri" w:cs="Arial"/>
                <w:b/>
                <w:bCs/>
              </w:rPr>
            </w:pPr>
          </w:p>
          <w:p w14:paraId="7674C5E5" w14:textId="46CA6A67" w:rsidR="00E36B3A" w:rsidRPr="0070736D" w:rsidRDefault="00E36B3A" w:rsidP="006C4DA6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0736D">
              <w:rPr>
                <w:rFonts w:ascii="Calibri" w:hAnsi="Calibri" w:cs="Arial"/>
                <w:b/>
                <w:bCs/>
                <w:sz w:val="28"/>
                <w:szCs w:val="28"/>
              </w:rPr>
              <w:t>MCERTS Site Inspection Report</w:t>
            </w:r>
            <w:r w:rsidR="00E7153F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 </w:t>
            </w:r>
            <w:r w:rsidR="006924DF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undefined</w:t>
            </w:r>
            <w:r w:rsidR="00DD5215">
              <w:rPr>
                <w:rFonts w:ascii="Calibri" w:hAnsi="Calibri" w:cs="Arial"/>
                <w:b/>
                <w:bCs/>
                <w:sz w:val="28"/>
                <w:szCs w:val="28"/>
              </w:rPr>
              <w:t/>
            </w:r>
            <w:r w:rsidR="006924DF">
              <w:rPr>
                <w:rFonts w:ascii="Calibri" w:hAnsi="Calibri" w:cs="Arial"/>
                <w:b/>
                <w:bCs/>
                <w:sz w:val="28"/>
                <w:szCs w:val="28"/>
              </w:rPr>
              <w:t/>
            </w:r>
          </w:p>
          <w:p w14:paraId="78D8DFFE" w14:textId="77777777" w:rsidR="00E36B3A" w:rsidRPr="0070736D" w:rsidRDefault="00E36B3A" w:rsidP="00CC3660">
            <w:pPr>
              <w:rPr>
                <w:rFonts w:ascii="Calibri" w:hAnsi="Calibri" w:cs="Arial"/>
                <w:b/>
                <w:bCs/>
              </w:rPr>
            </w:pPr>
          </w:p>
        </w:tc>
      </w:tr>
      <w:tr w:rsidR="005D598C" w:rsidRPr="0070736D" w14:paraId="073842E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0D3829E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Report prepared by:</w:t>
            </w:r>
          </w:p>
        </w:tc>
        <w:tc>
          <w:tcPr>
            <w:tcW w:w="4265" w:type="dxa"/>
            <w:gridSpan w:val="2"/>
          </w:tcPr>
          <w:p w14:paraId="7D46D2D8" w14:textId="68351EA7" w:rsidR="005D598C" w:rsidRPr="0070736D" w:rsidRDefault="002F330B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Test</w:t>
            </w:r>
          </w:p>
          <w:p w14:paraId="21139498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28A9106F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146AFD19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Inspector:</w:t>
            </w:r>
          </w:p>
        </w:tc>
        <w:tc>
          <w:tcPr>
            <w:tcW w:w="4265" w:type="dxa"/>
            <w:gridSpan w:val="2"/>
          </w:tcPr>
          <w:p w14:paraId="677C5A82" w14:textId="6EDAA0AD" w:rsidR="005D598C" w:rsidRPr="00360E0E" w:rsidRDefault="00F91041" w:rsidP="00360E0E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Test</w:t>
            </w:r>
            <w:r w:rsidR="00FE23EC" w:rsidRPr="00360E0E">
              <w:rPr>
                <w:rFonts w:ascii="Calibri" w:hAnsi="Calibri" w:cs="Arial"/>
                <w:bCs/>
              </w:rPr>
              <w:br/>
              <w:t xml:space="preserve"> </w:t>
            </w:r>
          </w:p>
        </w:tc>
      </w:tr>
      <w:tr w:rsidR="005D598C" w:rsidRPr="0070736D" w14:paraId="1359D38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8E838AE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Consent/Permit Holder:</w:t>
            </w:r>
          </w:p>
        </w:tc>
        <w:tc>
          <w:tcPr>
            <w:tcW w:w="4265" w:type="dxa"/>
            <w:gridSpan w:val="2"/>
          </w:tcPr>
          <w:p w14:paraId="7FD35A8D" w14:textId="7682DA86" w:rsidR="005D598C" w:rsidRPr="0070736D" w:rsidRDefault="00F91041" w:rsidP="002C69DB">
            <w:pPr>
              <w:ind w:right="-766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Test</w:t>
            </w:r>
          </w:p>
          <w:p w14:paraId="6A45D06D" w14:textId="77777777" w:rsidR="005D598C" w:rsidRPr="0070736D" w:rsidRDefault="005D598C" w:rsidP="002C69DB">
            <w:pPr>
              <w:ind w:right="-766"/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1F03FFE6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8145AB2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Name:</w:t>
            </w:r>
          </w:p>
        </w:tc>
        <w:tc>
          <w:tcPr>
            <w:tcW w:w="4265" w:type="dxa"/>
            <w:gridSpan w:val="2"/>
          </w:tcPr>
          <w:p w14:paraId="3FE86682" w14:textId="02D4E770" w:rsidR="005D598C" w:rsidRPr="0070736D" w:rsidRDefault="00F91041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Test Site</w:t>
            </w:r>
          </w:p>
          <w:p w14:paraId="51B16F34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3A9F3E54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77CE481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Contact:</w:t>
            </w:r>
          </w:p>
        </w:tc>
        <w:tc>
          <w:tcPr>
            <w:tcW w:w="4265" w:type="dxa"/>
            <w:gridSpan w:val="2"/>
          </w:tcPr>
          <w:p w14:paraId="0D5733C9" w14:textId="31DEB5A8" w:rsidR="005D598C" w:rsidRPr="0070736D" w:rsidRDefault="00F91041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undefined</w:t>
            </w:r>
          </w:p>
          <w:p w14:paraId="656A5080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72248419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0A26F1B6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Address:</w:t>
            </w:r>
          </w:p>
        </w:tc>
        <w:tc>
          <w:tcPr>
            <w:tcW w:w="4265" w:type="dxa"/>
            <w:gridSpan w:val="2"/>
          </w:tcPr>
          <w:p w14:paraId="13139AC0" w14:textId="43075314" w:rsidR="005D598C" w:rsidRPr="00EA3318" w:rsidRDefault="00EA3318" w:rsidP="00056D5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</w:rPr>
              <w:t xml:space="preserve">undefined</w:t>
            </w:r>
            <w:r w:rsidRPr="0070736D">
              <w:rPr>
                <w:rFonts w:asciiTheme="minorHAnsi" w:hAnsiTheme="minorHAnsi" w:cstheme="minorHAnsi"/>
              </w:rPr>
              <w:t xml:space="preserve"> </w:t>
            </w:r>
            <w:r w:rsidR="003B52A5" w:rsidRPr="0070736D">
              <w:rPr>
                <w:rFonts w:asciiTheme="minorHAnsi" w:hAnsiTheme="minorHAnsi" w:cstheme="minorHAnsi"/>
              </w:rPr>
              <w:br/>
            </w:r>
          </w:p>
        </w:tc>
      </w:tr>
      <w:tr w:rsidR="005D598C" w:rsidRPr="0070736D" w14:paraId="609B3148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DECB6CD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Ref or Postcode:</w:t>
            </w:r>
          </w:p>
        </w:tc>
        <w:tc>
          <w:tcPr>
            <w:tcW w:w="4265" w:type="dxa"/>
            <w:gridSpan w:val="2"/>
          </w:tcPr>
          <w:p w14:paraId="7D2DE342" w14:textId="4341891F" w:rsidR="005D598C" w:rsidRPr="0070736D" w:rsidRDefault="00EA3318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undefined</w:t>
            </w:r>
          </w:p>
          <w:p w14:paraId="647466DE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1C3FC35E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3CBE80CE" w14:textId="1C2A5BE9" w:rsidR="005D598C" w:rsidRPr="0070736D" w:rsidRDefault="00360E0E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</w:rPr>
              <w:t>Irish</w:t>
            </w:r>
            <w:r w:rsidR="005D598C" w:rsidRPr="0070736D">
              <w:rPr>
                <w:rFonts w:ascii="Calibri" w:hAnsi="Calibri" w:cs="Arial"/>
                <w:b/>
              </w:rPr>
              <w:t xml:space="preserve"> Grid ref for Site Entrance:</w:t>
            </w:r>
          </w:p>
        </w:tc>
        <w:tc>
          <w:tcPr>
            <w:tcW w:w="4265" w:type="dxa"/>
            <w:gridSpan w:val="2"/>
          </w:tcPr>
          <w:p w14:paraId="4E11CF05" w14:textId="5D628419" w:rsidR="003E40A3" w:rsidRPr="00EA0826" w:rsidRDefault="00EA0826" w:rsidP="002C69DB">
            <w:pPr>
              <w:rPr>
                <w:rFonts w:ascii="Calibri" w:hAnsi="Calibri" w:cs="Courier New"/>
                <w:kern w:val="0"/>
                <w:lang w:val="en-US"/>
              </w:rPr>
            </w:pPr>
            <w:r>
              <w:rPr>
                <w:rFonts w:ascii="Calibri" w:hAnsi="Calibri" w:cs="Courier New"/>
                <w:kern w:val="0"/>
              </w:rPr>
              <w:t xml:space="preserve">undefined</w:t>
            </w:r>
            <w:r w:rsidRPr="00EA0826">
              <w:rPr>
                <w:rFonts w:ascii="Calibri" w:hAnsi="Calibri" w:cs="Courier New"/>
                <w:kern w:val="0"/>
                <w:lang w:val="en-US"/>
              </w:rPr>
              <w:t/>
            </w:r>
            <w:r>
              <w:rPr>
                <w:rFonts w:ascii="Calibri" w:hAnsi="Calibri" w:cs="Courier New"/>
                <w:kern w:val="0"/>
              </w:rPr>
              <w:t xml:space="preserve"> </w:t>
            </w:r>
            <w:r w:rsidR="00056D57">
              <w:rPr>
                <w:rFonts w:ascii="Calibri" w:hAnsi="Calibri" w:cs="Courier New"/>
                <w:kern w:val="0"/>
              </w:rPr>
              <w:br/>
            </w:r>
          </w:p>
        </w:tc>
      </w:tr>
      <w:tr w:rsidR="005D598C" w:rsidRPr="0070736D" w14:paraId="4ED9AA19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536AABD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Consent/Permit No:</w:t>
            </w:r>
          </w:p>
        </w:tc>
        <w:tc>
          <w:tcPr>
            <w:tcW w:w="4265" w:type="dxa"/>
            <w:gridSpan w:val="2"/>
          </w:tcPr>
          <w:p w14:paraId="30D0A1BD" w14:textId="6868CBA7" w:rsidR="00CE719F" w:rsidRPr="00EA0826" w:rsidRDefault="00EA0826" w:rsidP="002F3C0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2025/123</w:t>
            </w:r>
            <w:r w:rsidRPr="00EA0826">
              <w:rPr>
                <w:rFonts w:asciiTheme="minorHAnsi" w:hAnsiTheme="minorHAnsi" w:cstheme="minorHAnsi"/>
                <w:lang w:val="en-US"/>
              </w:rPr>
              <w:t/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E068D4">
              <w:rPr>
                <w:rFonts w:asciiTheme="minorHAnsi" w:hAnsiTheme="minorHAnsi" w:cstheme="minorHAnsi"/>
              </w:rPr>
              <w:br/>
            </w:r>
          </w:p>
        </w:tc>
      </w:tr>
      <w:tr w:rsidR="005D598C" w:rsidRPr="0070736D" w14:paraId="3840EB27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0F5F6424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Type of Flowmeter(s):</w:t>
            </w:r>
          </w:p>
        </w:tc>
        <w:tc>
          <w:tcPr>
            <w:tcW w:w="4265" w:type="dxa"/>
            <w:gridSpan w:val="2"/>
          </w:tcPr>
          <w:p w14:paraId="5991717F" w14:textId="136F23E2" w:rsidR="005D598C" w:rsidRPr="00D037B5" w:rsidRDefault="00D037B5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Electromagnetic</w:t>
            </w:r>
            <w:r w:rsidRPr="00D037B5">
              <w:rPr>
                <w:rFonts w:ascii="Calibri" w:hAnsi="Calibri" w:cs="Arial"/>
                <w:bCs/>
                <w:lang w:val="en-US"/>
              </w:rPr>
              <w:t/>
            </w:r>
            <w:r>
              <w:rPr>
                <w:rFonts w:ascii="Calibri" w:hAnsi="Calibri" w:cs="Arial"/>
                <w:bCs/>
              </w:rPr>
              <w:t/>
            </w:r>
          </w:p>
          <w:p w14:paraId="3BBC0CB9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72687BFA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076F9C0" w14:textId="77777777" w:rsidR="005D598C" w:rsidRDefault="005D598C" w:rsidP="002C69DB">
            <w:pPr>
              <w:jc w:val="right"/>
              <w:rPr>
                <w:rFonts w:ascii="Calibri" w:hAnsi="Calibri" w:cs="Arial"/>
                <w:b/>
              </w:rPr>
            </w:pPr>
          </w:p>
          <w:p w14:paraId="72E6A1D5" w14:textId="77777777" w:rsidR="002C494C" w:rsidRDefault="002C494C" w:rsidP="002C69DB">
            <w:pPr>
              <w:jc w:val="right"/>
              <w:rPr>
                <w:rFonts w:ascii="Calibri" w:hAnsi="Calibri" w:cs="Arial"/>
                <w:b/>
              </w:rPr>
            </w:pPr>
          </w:p>
          <w:p w14:paraId="3F287ACF" w14:textId="77777777" w:rsidR="002C494C" w:rsidRDefault="002C494C" w:rsidP="002C69DB">
            <w:pPr>
              <w:jc w:val="right"/>
              <w:rPr>
                <w:rFonts w:ascii="Calibri" w:hAnsi="Calibri" w:cs="Arial"/>
                <w:b/>
              </w:rPr>
            </w:pPr>
          </w:p>
          <w:p w14:paraId="78C5A3CB" w14:textId="77777777" w:rsidR="002C494C" w:rsidRDefault="002C494C" w:rsidP="002C69DB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NIW Asset ID:</w:t>
            </w:r>
          </w:p>
          <w:p w14:paraId="2D89F7C2" w14:textId="0EFC2DAB" w:rsidR="002C494C" w:rsidRPr="00056D57" w:rsidRDefault="002C494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4265" w:type="dxa"/>
            <w:gridSpan w:val="2"/>
          </w:tcPr>
          <w:p w14:paraId="20F296FC" w14:textId="2B9AEE47" w:rsidR="005D598C" w:rsidRPr="00B24EDD" w:rsidRDefault="00E002DD" w:rsidP="002C69DB">
            <w:pPr>
              <w:rPr>
                <w:rFonts w:ascii="Calibri" w:hAnsi="Calibri" w:cs="Arial"/>
                <w:bCs/>
                <w:lang w:val="en-US"/>
              </w:rPr>
            </w:pPr>
          </w:p>
          <w:p w14:paraId="1596FC4B" w14:textId="5A4F3D8D" w:rsidR="00E002DD" w:rsidRPr="00A134F1" w:rsidRDefault="00E002DD" w:rsidP="00E002DD">
            <w:pPr>
              <w:rPr>
                <w:rFonts w:ascii="Calibri" w:hAnsi="Calibri" w:cs="Arial"/>
                <w:bCs/>
                <w:lang w:val="en-US"/>
              </w:rPr>
            </w:pPr>
          </w:p>
          <w:p w14:paraId="2C53071E" w14:textId="77777777" w:rsidR="002C494C" w:rsidRPr="00056D57" w:rsidRDefault="002C494C" w:rsidP="00E002DD">
            <w:pPr>
              <w:rPr>
                <w:rFonts w:ascii="Calibri" w:hAnsi="Calibri" w:cs="Arial"/>
                <w:bCs/>
              </w:rPr>
            </w:pPr>
          </w:p>
          <w:p w14:paraId="5C598C4E" w14:textId="06B323ED" w:rsidR="005D598C" w:rsidRPr="00AE6A92" w:rsidRDefault="00AE6A92" w:rsidP="002C69DB">
            <w:pPr>
              <w:rPr>
                <w:rFonts w:asciiTheme="minorHAnsi" w:hAnsiTheme="minorHAnsi" w:cstheme="minorHAnsi"/>
                <w:color w:val="212121"/>
                <w:lang w:val="en-US"/>
              </w:rPr>
            </w:pPr>
            <w:r>
              <w:rPr>
                <w:rFonts w:asciiTheme="minorHAnsi" w:hAnsiTheme="minorHAnsi" w:cstheme="minorHAnsi"/>
                <w:color w:val="212121"/>
              </w:rPr>
              <w:t xml:space="preserve">undefined</w:t>
            </w:r>
            <w:r w:rsidRPr="00AE6A92">
              <w:rPr>
                <w:rFonts w:asciiTheme="minorHAnsi" w:hAnsiTheme="minorHAnsi" w:cstheme="minorHAnsi"/>
                <w:color w:val="212121"/>
                <w:lang w:val="en-US"/>
              </w:rPr>
              <w:t/>
            </w:r>
            <w:r>
              <w:rPr>
                <w:rFonts w:asciiTheme="minorHAnsi" w:hAnsiTheme="minorHAnsi" w:cstheme="minorHAnsi"/>
                <w:color w:val="212121"/>
              </w:rPr>
              <w:t/>
            </w:r>
          </w:p>
        </w:tc>
      </w:tr>
      <w:tr w:rsidR="005D598C" w:rsidRPr="0070736D" w14:paraId="222BF6A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2D691863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Statement of Compliance:</w:t>
            </w:r>
          </w:p>
        </w:tc>
        <w:tc>
          <w:tcPr>
            <w:tcW w:w="4265" w:type="dxa"/>
            <w:gridSpan w:val="2"/>
          </w:tcPr>
          <w:p w14:paraId="6AE3AB5B" w14:textId="77777777" w:rsidR="005D598C" w:rsidRDefault="00B112F4" w:rsidP="00B112F4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undefined</w:t>
            </w:r>
            <w:r w:rsidRPr="00B112F4">
              <w:rPr>
                <w:rFonts w:ascii="Calibri" w:hAnsi="Calibri" w:cs="Arial"/>
                <w:bCs/>
                <w:lang w:val="en-US"/>
              </w:rPr>
              <w:t/>
            </w:r>
            <w:r>
              <w:rPr>
                <w:rFonts w:ascii="Calibri" w:hAnsi="Calibri" w:cs="Arial"/>
                <w:bCs/>
              </w:rPr>
              <w:t/>
            </w:r>
          </w:p>
          <w:p w14:paraId="13E70EB5" w14:textId="1B85C40A" w:rsidR="0043413B" w:rsidRPr="00B112F4" w:rsidRDefault="0043413B" w:rsidP="00B112F4">
            <w:pPr>
              <w:rPr>
                <w:rFonts w:ascii="Calibri" w:hAnsi="Calibri" w:cs="Arial"/>
                <w:bCs/>
                <w:lang w:val="en-US"/>
              </w:rPr>
            </w:pPr>
          </w:p>
        </w:tc>
      </w:tr>
      <w:tr w:rsidR="005D598C" w:rsidRPr="0070736D" w14:paraId="205B0BEB" w14:textId="77777777" w:rsidTr="002C69DB">
        <w:trPr>
          <w:gridBefore w:val="1"/>
          <w:wBefore w:w="108" w:type="dxa"/>
          <w:trHeight w:val="365"/>
        </w:trPr>
        <w:tc>
          <w:tcPr>
            <w:tcW w:w="4257" w:type="dxa"/>
          </w:tcPr>
          <w:p w14:paraId="0BA1D6F6" w14:textId="77777777" w:rsidR="005D598C" w:rsidRPr="00271A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271A6D">
              <w:rPr>
                <w:rFonts w:ascii="Calibri" w:hAnsi="Calibri" w:cs="Arial"/>
                <w:b/>
              </w:rPr>
              <w:t>Uncertainty:</w:t>
            </w:r>
          </w:p>
        </w:tc>
        <w:tc>
          <w:tcPr>
            <w:tcW w:w="4265" w:type="dxa"/>
            <w:gridSpan w:val="2"/>
          </w:tcPr>
          <w:p w14:paraId="5AC045A0" w14:textId="1BA6BE9E" w:rsidR="005D598C" w:rsidRPr="0043413B" w:rsidRDefault="005D598C" w:rsidP="002C69DB">
            <w:pPr>
              <w:rPr>
                <w:rFonts w:ascii="Calibri" w:hAnsi="Calibri" w:cs="Arial"/>
                <w:bCs/>
                <w:lang w:val="en-US"/>
              </w:rPr>
            </w:pPr>
            <w:r w:rsidRPr="00F44D92">
              <w:rPr>
                <w:rFonts w:ascii="Calibri" w:hAnsi="Calibri" w:cs="Arial"/>
                <w:bCs/>
              </w:rPr>
              <w:t xml:space="preserve">± </w:t>
            </w:r>
            <w:r w:rsidR="0043413B">
              <w:rPr>
                <w:rFonts w:ascii="Calibri" w:hAnsi="Calibri" w:cs="Arial"/>
                <w:bCs/>
              </w:rPr>
              <w:t xml:space="preserve">undefined</w:t>
            </w:r>
            <w:r w:rsidR="0043413B" w:rsidRPr="0043413B">
              <w:rPr>
                <w:rFonts w:ascii="Calibri" w:hAnsi="Calibri" w:cs="Arial"/>
                <w:bCs/>
                <w:lang w:val="en-US"/>
              </w:rPr>
              <w:t/>
            </w:r>
            <w:r w:rsidR="0043413B">
              <w:rPr>
                <w:rFonts w:ascii="Calibri" w:hAnsi="Calibri" w:cs="Arial"/>
                <w:bCs/>
              </w:rPr>
              <w:t/>
            </w:r>
          </w:p>
          <w:p w14:paraId="1D3BF60D" w14:textId="77777777" w:rsidR="005D598C" w:rsidRPr="00271A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3BE9E86B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FE4FCE1" w14:textId="77777777" w:rsidR="005D598C" w:rsidRPr="00056D57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056D57">
              <w:rPr>
                <w:rFonts w:ascii="Calibri" w:hAnsi="Calibri" w:cs="Arial"/>
                <w:b/>
              </w:rPr>
              <w:t>Inspection report No:</w:t>
            </w:r>
          </w:p>
        </w:tc>
        <w:tc>
          <w:tcPr>
            <w:tcW w:w="4265" w:type="dxa"/>
            <w:gridSpan w:val="2"/>
          </w:tcPr>
          <w:p w14:paraId="6EC61AA7" w14:textId="0F4845DC" w:rsidR="005D598C" w:rsidRPr="00935CE3" w:rsidRDefault="00935CE3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undefined</w:t>
            </w:r>
            <w:r w:rsidRPr="00935CE3">
              <w:rPr>
                <w:rFonts w:ascii="Calibri" w:hAnsi="Calibri" w:cs="Arial"/>
                <w:bCs/>
                <w:lang w:val="en-US"/>
              </w:rPr>
              <w:t/>
            </w:r>
            <w:r>
              <w:rPr>
                <w:rFonts w:ascii="Calibri" w:hAnsi="Calibri" w:cs="Arial"/>
                <w:bCs/>
              </w:rPr>
              <w:t/>
            </w:r>
          </w:p>
          <w:p w14:paraId="40F96D7B" w14:textId="77777777" w:rsidR="005D598C" w:rsidRPr="00056D57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098FBD0C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17861775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  <w:bCs/>
              </w:rPr>
              <w:t>Date of Inspection:</w:t>
            </w:r>
          </w:p>
        </w:tc>
        <w:tc>
          <w:tcPr>
            <w:tcW w:w="4265" w:type="dxa"/>
            <w:gridSpan w:val="2"/>
          </w:tcPr>
          <w:p w14:paraId="0E3E9B07" w14:textId="68B9E405" w:rsidR="005D598C" w:rsidRPr="006B5844" w:rsidRDefault="006B5844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undefined</w:t>
            </w:r>
            <w:r w:rsidRPr="006B5844">
              <w:rPr>
                <w:rFonts w:ascii="Calibri" w:hAnsi="Calibri" w:cs="Arial"/>
                <w:bCs/>
                <w:lang w:val="en-US"/>
              </w:rPr>
              <w:t/>
            </w:r>
            <w:r>
              <w:rPr>
                <w:rFonts w:ascii="Calibri" w:hAnsi="Calibri" w:cs="Arial"/>
                <w:bCs/>
              </w:rPr>
              <w:t/>
            </w:r>
          </w:p>
          <w:p w14:paraId="12CE25E0" w14:textId="77777777" w:rsidR="003B52A5" w:rsidRPr="0070736D" w:rsidRDefault="003B52A5" w:rsidP="002C69DB">
            <w:pPr>
              <w:rPr>
                <w:rFonts w:ascii="Calibri" w:hAnsi="Calibri" w:cs="Arial"/>
                <w:bCs/>
              </w:rPr>
            </w:pPr>
          </w:p>
        </w:tc>
      </w:tr>
    </w:tbl>
    <w:p w14:paraId="505A88DD" w14:textId="0306072E" w:rsidR="007B7A57" w:rsidRPr="0070736D" w:rsidRDefault="005D598C">
      <w:pPr>
        <w:rPr>
          <w:rFonts w:ascii="Calibri" w:hAnsi="Calibri" w:cs="Arial"/>
        </w:rPr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5D8E3DD5" w14:textId="77777777" w:rsidTr="006C4DA6">
        <w:tc>
          <w:tcPr>
            <w:tcW w:w="8522" w:type="dxa"/>
            <w:shd w:val="clear" w:color="auto" w:fill="C0C0C0"/>
          </w:tcPr>
          <w:p w14:paraId="747C3F1D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lastRenderedPageBreak/>
              <w:t>Site description</w:t>
            </w:r>
          </w:p>
        </w:tc>
      </w:tr>
      <w:tr w:rsidR="00E36B3A" w:rsidRPr="0070736D" w14:paraId="067FFD89" w14:textId="77777777" w:rsidTr="006C4DA6">
        <w:tc>
          <w:tcPr>
            <w:tcW w:w="8522" w:type="dxa"/>
          </w:tcPr>
          <w:p w14:paraId="34E70FC9" w14:textId="77777777" w:rsidR="00CD663B" w:rsidRPr="0070736D" w:rsidRDefault="00CD663B" w:rsidP="00CC3660">
            <w:pPr>
              <w:rPr>
                <w:rFonts w:ascii="Calibri" w:hAnsi="Calibri" w:cs="Arial"/>
              </w:rPr>
            </w:pPr>
          </w:p>
          <w:p w14:paraId="2C063DDC" w14:textId="1D9CFECA" w:rsidR="00EB76A3" w:rsidRPr="00A10DCF" w:rsidRDefault="00A10DCF" w:rsidP="00A10DCF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undefined</w:t>
            </w:r>
            <w:r w:rsidRPr="00A10DCF">
              <w:rPr>
                <w:rFonts w:asciiTheme="minorHAnsi" w:hAnsiTheme="minorHAnsi" w:cstheme="minorHAnsi"/>
                <w:lang w:val="en-US"/>
              </w:rPr>
              <w:t/>
            </w:r>
            <w:r>
              <w:rPr>
                <w:rFonts w:asciiTheme="minorHAnsi" w:hAnsiTheme="minorHAnsi" w:cstheme="minorHAnsi"/>
              </w:rPr>
              <w:t/>
            </w:r>
          </w:p>
        </w:tc>
      </w:tr>
    </w:tbl>
    <w:p w14:paraId="431CB4EF" w14:textId="77777777" w:rsidR="00E55C62" w:rsidRPr="0070736D" w:rsidRDefault="00E55C62" w:rsidP="00E36B3A">
      <w:pPr>
        <w:rPr>
          <w:rFonts w:ascii="Calibri" w:hAnsi="Calibri"/>
        </w:rPr>
      </w:pPr>
    </w:p>
    <w:p w14:paraId="3F561110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24DCCEDB" w14:textId="77777777" w:rsidTr="006C4DA6">
        <w:tc>
          <w:tcPr>
            <w:tcW w:w="8522" w:type="dxa"/>
            <w:shd w:val="clear" w:color="auto" w:fill="C0C0C0"/>
          </w:tcPr>
          <w:p w14:paraId="63D95D4A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Location of flowmeter(s)</w:t>
            </w:r>
          </w:p>
        </w:tc>
      </w:tr>
      <w:tr w:rsidR="00E36B3A" w:rsidRPr="0070736D" w14:paraId="400E9BCA" w14:textId="77777777" w:rsidTr="006C4DA6">
        <w:tc>
          <w:tcPr>
            <w:tcW w:w="8522" w:type="dxa"/>
          </w:tcPr>
          <w:p w14:paraId="45F85B69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  <w:p w14:paraId="66E02F73" w14:textId="5E1673DE" w:rsidR="00EA5E8B" w:rsidRPr="00EA5E8B" w:rsidRDefault="00EA5E8B" w:rsidP="00EA5E8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EA5E8B">
              <w:rPr>
                <w:rFonts w:asciiTheme="minorHAnsi" w:hAnsiTheme="minorHAnsi" w:cstheme="minorHAnsi"/>
                <w:sz w:val="20"/>
                <w:szCs w:val="20"/>
              </w:rPr>
              <w:t xml:space="preserve">undefined</w:t>
            </w:r>
          </w:p>
          <w:p w14:paraId="6120BD64" w14:textId="51151BC2" w:rsidR="007B7A57" w:rsidRPr="00866B0C" w:rsidRDefault="00A52843" w:rsidP="00866B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US" w:eastAsia="en-US"/>
              </w:rPr>
            </w:pPr>
            <w:r>
              <w:rPr>
                <w:rFonts w:ascii="Calibri" w:hAnsi="Calibri" w:cs="Arial"/>
              </w:rPr>
              <w:br/>
            </w:r>
          </w:p>
        </w:tc>
      </w:tr>
    </w:tbl>
    <w:p w14:paraId="1A4026DF" w14:textId="77777777" w:rsidR="00E55C62" w:rsidRPr="0070736D" w:rsidRDefault="00E55C62" w:rsidP="00E36B3A">
      <w:pPr>
        <w:rPr>
          <w:rFonts w:ascii="Calibri" w:hAnsi="Calibri"/>
        </w:rPr>
      </w:pPr>
    </w:p>
    <w:p w14:paraId="2A1FFCE6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E36B3A" w:rsidRPr="0070736D" w14:paraId="32FD1A13" w14:textId="77777777" w:rsidTr="00866B0C">
        <w:tc>
          <w:tcPr>
            <w:tcW w:w="8522" w:type="dxa"/>
            <w:gridSpan w:val="2"/>
            <w:shd w:val="clear" w:color="auto" w:fill="C0C0C0"/>
          </w:tcPr>
          <w:p w14:paraId="2835CCC3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Emission point(s) requiring flow measurement</w:t>
            </w:r>
          </w:p>
        </w:tc>
      </w:tr>
      <w:tr w:rsidR="00E36B3A" w:rsidRPr="0070736D" w14:paraId="279F191A" w14:textId="77777777" w:rsidTr="00866B0C">
        <w:tc>
          <w:tcPr>
            <w:tcW w:w="4261" w:type="dxa"/>
          </w:tcPr>
          <w:p w14:paraId="32DE1E73" w14:textId="14D1134F" w:rsidR="00E36B3A" w:rsidRDefault="00E36B3A" w:rsidP="00CC3660">
            <w:pPr>
              <w:rPr>
                <w:rFonts w:ascii="Calibri" w:hAnsi="Calibri" w:cs="Arial"/>
              </w:rPr>
            </w:pPr>
            <w:r w:rsidRPr="0070736D">
              <w:rPr>
                <w:rFonts w:ascii="Calibri" w:hAnsi="Calibri" w:cs="Arial"/>
                <w:highlight w:val="green"/>
              </w:rPr>
              <w:br/>
            </w:r>
            <w:r w:rsidR="00A75EF8">
              <w:rPr>
                <w:rFonts w:ascii="Calibri" w:hAnsi="Calibri" w:cs="Arial"/>
              </w:rPr>
              <w:t xml:space="preserve">Test Site</w:t>
            </w:r>
          </w:p>
          <w:p w14:paraId="018122B8" w14:textId="77777777" w:rsidR="00FE4504" w:rsidRPr="0070736D" w:rsidRDefault="00FE4504" w:rsidP="00CC3660">
            <w:pPr>
              <w:rPr>
                <w:rFonts w:ascii="Calibri" w:hAnsi="Calibri" w:cs="Arial"/>
                <w:highlight w:val="green"/>
              </w:rPr>
            </w:pPr>
          </w:p>
          <w:p w14:paraId="0E42E990" w14:textId="3806B41B" w:rsidR="00E36B3A" w:rsidRPr="005A54C5" w:rsidRDefault="00866B0C" w:rsidP="00CC366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Information provided by NIW.</w:t>
            </w:r>
          </w:p>
          <w:p w14:paraId="3806ED3D" w14:textId="77777777" w:rsidR="00E36B3A" w:rsidRPr="0070736D" w:rsidRDefault="00E36B3A" w:rsidP="00E769C5">
            <w:pPr>
              <w:rPr>
                <w:rFonts w:ascii="Calibri" w:hAnsi="Calibri" w:cs="Arial"/>
                <w:highlight w:val="green"/>
              </w:rPr>
            </w:pPr>
          </w:p>
        </w:tc>
        <w:tc>
          <w:tcPr>
            <w:tcW w:w="4261" w:type="dxa"/>
          </w:tcPr>
          <w:p w14:paraId="4B285505" w14:textId="2EC752F8" w:rsidR="00FE4504" w:rsidRPr="00FE4504" w:rsidRDefault="00FE4504" w:rsidP="00CC3660">
            <w:pPr>
              <w:rPr>
                <w:rFonts w:ascii="Calibri" w:hAnsi="Calibri" w:cs="Arial"/>
              </w:rPr>
            </w:pPr>
          </w:p>
          <w:p w14:paraId="6E1FBB16" w14:textId="572EB9F6" w:rsidR="00841211" w:rsidRPr="0013302A" w:rsidRDefault="00841211" w:rsidP="00841211">
            <w:pPr>
              <w:ind w:right="-766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WOC </w:t>
            </w:r>
            <w:r w:rsidRPr="00212710">
              <w:rPr>
                <w:rFonts w:asciiTheme="minorHAnsi" w:hAnsiTheme="minorHAnsi" w:cstheme="minorHAnsi"/>
              </w:rPr>
              <w:t xml:space="preserve">number:       </w:t>
            </w:r>
            <w:r>
              <w:rPr>
                <w:rFonts w:asciiTheme="minorHAnsi" w:hAnsiTheme="minorHAnsi" w:cstheme="minorHAnsi"/>
              </w:rPr>
              <w:t xml:space="preserve">   </w:t>
            </w:r>
            <w:r w:rsidRPr="00212710">
              <w:rPr>
                <w:rFonts w:asciiTheme="minorHAnsi" w:hAnsiTheme="minorHAnsi" w:cstheme="minorHAnsi"/>
              </w:rPr>
              <w:t xml:space="preserve">                       </w:t>
            </w:r>
            <w:r w:rsidR="0013302A">
              <w:rPr>
                <w:rFonts w:asciiTheme="minorHAnsi" w:hAnsiTheme="minorHAnsi" w:cstheme="minorHAnsi"/>
              </w:rPr>
              <w:t xml:space="preserve">undefined</w:t>
            </w:r>
            <w:r w:rsidR="0013302A" w:rsidRPr="0013302A">
              <w:rPr>
                <w:rFonts w:asciiTheme="minorHAnsi" w:hAnsiTheme="minorHAnsi" w:cstheme="minorHAnsi"/>
                <w:lang w:val="en-US"/>
              </w:rPr>
              <w:t/>
            </w:r>
            <w:r w:rsidR="0013302A">
              <w:rPr>
                <w:rFonts w:asciiTheme="minorHAnsi" w:hAnsiTheme="minorHAnsi" w:cstheme="minorHAnsi"/>
              </w:rPr>
              <w:t/>
            </w:r>
          </w:p>
          <w:p w14:paraId="52592C22" w14:textId="275C2D9B" w:rsidR="00841211" w:rsidRPr="00DA25C9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Dry weather flow:                          </w:t>
            </w:r>
            <w:r w:rsidR="00DA25C9">
              <w:rPr>
                <w:rFonts w:asciiTheme="minorHAnsi" w:hAnsiTheme="minorHAnsi" w:cstheme="minorHAnsi"/>
              </w:rPr>
              <w:t xml:space="preserve">undefined</w:t>
            </w:r>
            <w:r w:rsidR="00DA25C9" w:rsidRPr="00DA25C9">
              <w:rPr>
                <w:rFonts w:asciiTheme="minorHAnsi" w:hAnsiTheme="minorHAnsi" w:cstheme="minorHAnsi"/>
                <w:lang w:val="en-US"/>
              </w:rPr>
              <w:t/>
            </w:r>
            <w:r w:rsidR="00DA25C9">
              <w:rPr>
                <w:rFonts w:asciiTheme="minorHAnsi" w:hAnsiTheme="minorHAnsi" w:cstheme="minorHAnsi"/>
              </w:rPr>
              <w:t/>
            </w:r>
            <w:r w:rsidR="001E287B">
              <w:rPr>
                <w:rFonts w:asciiTheme="minorHAnsi" w:hAnsiTheme="minorHAnsi" w:cstheme="minorHAnsi"/>
              </w:rPr>
              <w:t xml:space="preserve"> </w:t>
            </w:r>
            <w:r w:rsidR="001E287B" w:rsidRPr="001E287B">
              <w:rPr>
                <w:rFonts w:asciiTheme="minorHAnsi" w:hAnsiTheme="minorHAnsi" w:cstheme="minorHAnsi"/>
              </w:rPr>
              <w:t>m</w:t>
            </w:r>
            <w:r w:rsidR="001E287B" w:rsidRPr="001E287B">
              <w:rPr>
                <w:rFonts w:asciiTheme="minorHAnsi" w:hAnsiTheme="minorHAnsi" w:cstheme="minorHAnsi"/>
                <w:vertAlign w:val="superscript"/>
              </w:rPr>
              <w:t>3</w:t>
            </w:r>
            <w:r w:rsidR="001E287B" w:rsidRPr="001E287B">
              <w:rPr>
                <w:rFonts w:asciiTheme="minorHAnsi" w:hAnsiTheme="minorHAnsi" w:cstheme="minorHAnsi"/>
              </w:rPr>
              <w:t>/day</w:t>
            </w:r>
          </w:p>
          <w:p w14:paraId="41FEF8FB" w14:textId="164E5C11" w:rsidR="00841211" w:rsidRPr="001411FE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Maximum daily volume:               </w:t>
            </w:r>
            <w:r w:rsidR="001411FE">
              <w:rPr>
                <w:rFonts w:asciiTheme="minorHAnsi" w:hAnsiTheme="minorHAnsi" w:cstheme="minorHAnsi"/>
              </w:rPr>
              <w:t xml:space="preserve">undefined</w:t>
            </w:r>
            <w:r w:rsidR="001411FE" w:rsidRPr="001411FE">
              <w:rPr>
                <w:rFonts w:asciiTheme="minorHAnsi" w:hAnsiTheme="minorHAnsi" w:cstheme="minorHAnsi"/>
                <w:lang w:val="en-US"/>
              </w:rPr>
              <w:t/>
            </w:r>
            <w:r w:rsidR="001411FE">
              <w:rPr>
                <w:rFonts w:asciiTheme="minorHAnsi" w:hAnsiTheme="minorHAnsi" w:cstheme="minorHAnsi"/>
              </w:rPr>
              <w:t/>
            </w:r>
            <w:r w:rsidR="001E287B">
              <w:rPr>
                <w:rFonts w:asciiTheme="minorHAnsi" w:hAnsiTheme="minorHAnsi" w:cstheme="minorHAnsi"/>
              </w:rPr>
              <w:t xml:space="preserve"> </w:t>
            </w:r>
            <w:r w:rsidR="001E287B" w:rsidRPr="001E287B">
              <w:rPr>
                <w:rFonts w:asciiTheme="minorHAnsi" w:hAnsiTheme="minorHAnsi" w:cstheme="minorHAnsi"/>
              </w:rPr>
              <w:t>m</w:t>
            </w:r>
            <w:r w:rsidR="001E287B" w:rsidRPr="001E287B">
              <w:rPr>
                <w:rFonts w:asciiTheme="minorHAnsi" w:hAnsiTheme="minorHAnsi" w:cstheme="minorHAnsi"/>
                <w:vertAlign w:val="superscript"/>
              </w:rPr>
              <w:t>3</w:t>
            </w:r>
            <w:r w:rsidR="001E287B" w:rsidRPr="001E287B">
              <w:rPr>
                <w:rFonts w:asciiTheme="minorHAnsi" w:hAnsiTheme="minorHAnsi" w:cstheme="minorHAnsi"/>
              </w:rPr>
              <w:t>/day</w:t>
            </w:r>
          </w:p>
          <w:p w14:paraId="6DA28CD9" w14:textId="59559F1C" w:rsidR="00841211" w:rsidRPr="00AA6515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Maximum FFT flow rate:              </w:t>
            </w:r>
            <w:r w:rsidR="00E11600">
              <w:rPr>
                <w:rFonts w:asciiTheme="minorHAnsi" w:hAnsiTheme="minorHAnsi" w:cstheme="minorHAnsi"/>
              </w:rPr>
              <w:t xml:space="preserve"> </w:t>
            </w:r>
            <w:r w:rsidR="00AA6515">
              <w:rPr>
                <w:rFonts w:asciiTheme="minorHAnsi" w:hAnsiTheme="minorHAnsi" w:cstheme="minorHAnsi"/>
              </w:rPr>
              <w:t xml:space="preserve">undefined</w:t>
            </w:r>
            <w:r w:rsidR="00AA6515" w:rsidRPr="00AA6515">
              <w:rPr>
                <w:rFonts w:asciiTheme="minorHAnsi" w:hAnsiTheme="minorHAnsi" w:cstheme="minorHAnsi"/>
                <w:lang w:val="en-US"/>
              </w:rPr>
              <w:t/>
            </w:r>
            <w:r w:rsidR="00AA6515">
              <w:rPr>
                <w:rFonts w:asciiTheme="minorHAnsi" w:hAnsiTheme="minorHAnsi" w:cstheme="minorHAnsi"/>
              </w:rPr>
              <w:t/>
            </w:r>
            <w:r w:rsidR="00F7596D" w:rsidRPr="00F7596D">
              <w:rPr>
                <w:rFonts w:asciiTheme="minorHAnsi" w:hAnsiTheme="minorHAnsi" w:cstheme="minorHAnsi"/>
              </w:rPr>
              <w:t>/s</w:t>
            </w:r>
          </w:p>
          <w:p w14:paraId="2DA17F58" w14:textId="76DF5283" w:rsidR="00841211" w:rsidRPr="002159F2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Qmax of flowmeter:                       </w:t>
            </w:r>
            <w:r w:rsidR="00E11600">
              <w:rPr>
                <w:rFonts w:asciiTheme="minorHAnsi" w:hAnsiTheme="minorHAnsi" w:cstheme="minorHAnsi"/>
              </w:rPr>
              <w:t xml:space="preserve">undefined</w:t>
            </w:r>
            <w:r w:rsidR="00EC5B9B" w:rsidRPr="00EC5B9B">
              <w:rPr>
                <w:rFonts w:asciiTheme="minorHAnsi" w:hAnsiTheme="minorHAnsi" w:cstheme="minorHAnsi"/>
                <w:lang w:val="en-US"/>
              </w:rPr>
              <w:t/>
            </w:r>
            <w:r w:rsidR="00EC5B9B">
              <w:rPr>
                <w:rFonts w:asciiTheme="minorHAnsi" w:hAnsiTheme="minorHAnsi" w:cstheme="minorHAnsi"/>
              </w:rPr>
              <w:t/>
            </w:r>
            <w:r w:rsidR="00F7596D">
              <w:rPr>
                <w:rFonts w:asciiTheme="minorHAnsi" w:hAnsiTheme="minorHAnsi" w:cstheme="minorHAnsi"/>
              </w:rPr>
              <w:t xml:space="preserve"> </w:t>
            </w:r>
            <w:r w:rsidR="00F7596D" w:rsidRPr="00F7596D">
              <w:rPr>
                <w:rFonts w:asciiTheme="minorHAnsi" w:hAnsiTheme="minorHAnsi" w:cstheme="minorHAnsi"/>
              </w:rPr>
              <w:t>l/s</w:t>
            </w:r>
          </w:p>
        </w:tc>
      </w:tr>
    </w:tbl>
    <w:p w14:paraId="24FDC529" w14:textId="7C9E2AB2" w:rsidR="00E769C5" w:rsidRDefault="00E769C5" w:rsidP="00E36B3A">
      <w:pPr>
        <w:rPr>
          <w:rStyle w:val="CommentReference"/>
        </w:rPr>
      </w:pPr>
    </w:p>
    <w:p w14:paraId="36816E51" w14:textId="77777777" w:rsidR="006B7182" w:rsidRPr="0070736D" w:rsidRDefault="006B7182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769C5" w:rsidRPr="0070736D" w14:paraId="1343B840" w14:textId="77777777" w:rsidTr="008578C8">
        <w:tc>
          <w:tcPr>
            <w:tcW w:w="8522" w:type="dxa"/>
            <w:shd w:val="clear" w:color="auto" w:fill="C0C0C0"/>
          </w:tcPr>
          <w:p w14:paraId="1E71EAA7" w14:textId="77777777" w:rsidR="00E769C5" w:rsidRPr="0070736D" w:rsidRDefault="00E769C5" w:rsidP="008578C8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Does the flow meter carry MCERTS product certification?</w:t>
            </w:r>
          </w:p>
        </w:tc>
      </w:tr>
      <w:tr w:rsidR="00E769C5" w:rsidRPr="0070736D" w14:paraId="029CB821" w14:textId="77777777" w:rsidTr="008578C8">
        <w:tc>
          <w:tcPr>
            <w:tcW w:w="8522" w:type="dxa"/>
          </w:tcPr>
          <w:p w14:paraId="28002FD7" w14:textId="77777777" w:rsidR="0064339A" w:rsidRPr="0070736D" w:rsidRDefault="0064339A" w:rsidP="0064339A">
            <w:pPr>
              <w:rPr>
                <w:rFonts w:ascii="Calibri" w:hAnsi="Calibri" w:cs="Arial"/>
              </w:rPr>
            </w:pPr>
          </w:p>
          <w:p w14:paraId="447B85C7" w14:textId="67BE496D" w:rsidR="005D598C" w:rsidRPr="0070736D" w:rsidRDefault="00C146FA" w:rsidP="005D598C">
            <w:pPr>
              <w:rPr>
                <w:rFonts w:ascii="Calibri" w:hAnsi="Calibri" w:cs="Arial"/>
              </w:rPr>
            </w:pPr>
            <w:r>
              <w:rPr>
                <w:rFonts w:asciiTheme="minorHAnsi" w:hAnsiTheme="minorHAnsi" w:cstheme="minorHAnsi"/>
              </w:rPr>
              <w:t xml:space="preserve">undefined</w:t>
            </w:r>
            <w:r w:rsidR="005D7629">
              <w:rPr>
                <w:rFonts w:asciiTheme="minorHAnsi" w:hAnsiTheme="minorHAnsi" w:cstheme="minorHAnsi"/>
              </w:rPr>
              <w:t/>
            </w:r>
            <w:r>
              <w:rPr>
                <w:rFonts w:asciiTheme="minorHAnsi" w:hAnsiTheme="minorHAnsi" w:cstheme="minorHAnsi"/>
              </w:rPr>
              <w:t/>
            </w:r>
          </w:p>
          <w:p w14:paraId="51C80CB7" w14:textId="77777777" w:rsidR="00E769C5" w:rsidRPr="0070736D" w:rsidRDefault="00E769C5" w:rsidP="00356DA3">
            <w:pPr>
              <w:rPr>
                <w:rFonts w:ascii="Calibri" w:hAnsi="Calibri" w:cs="Arial"/>
              </w:rPr>
            </w:pPr>
          </w:p>
        </w:tc>
      </w:tr>
    </w:tbl>
    <w:p w14:paraId="2361B936" w14:textId="77777777" w:rsidR="00E55C62" w:rsidRPr="0070736D" w:rsidRDefault="00E55C62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7FFD7D1F" w14:textId="77777777" w:rsidTr="006C4DA6">
        <w:tc>
          <w:tcPr>
            <w:tcW w:w="8522" w:type="dxa"/>
            <w:shd w:val="clear" w:color="auto" w:fill="C0C0C0"/>
          </w:tcPr>
          <w:p w14:paraId="770B1A51" w14:textId="55F93F20" w:rsidR="00E36B3A" w:rsidRPr="0070736D" w:rsidRDefault="00540EB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 xml:space="preserve">Method of </w:t>
            </w:r>
            <w:r w:rsidR="00E36B3A" w:rsidRPr="0070736D">
              <w:rPr>
                <w:rFonts w:ascii="Calibri" w:hAnsi="Calibri" w:cs="Arial"/>
                <w:b/>
              </w:rPr>
              <w:t>secondary</w:t>
            </w:r>
            <w:r w:rsidR="00021168">
              <w:rPr>
                <w:rFonts w:ascii="Calibri" w:hAnsi="Calibri" w:cs="Arial"/>
                <w:b/>
              </w:rPr>
              <w:t xml:space="preserve"> verification </w:t>
            </w:r>
            <w:r w:rsidR="00E36B3A" w:rsidRPr="0070736D">
              <w:rPr>
                <w:rFonts w:ascii="Calibri" w:hAnsi="Calibri" w:cs="Arial"/>
                <w:b/>
              </w:rPr>
              <w:t xml:space="preserve"> </w:t>
            </w:r>
          </w:p>
        </w:tc>
      </w:tr>
      <w:tr w:rsidR="00E36B3A" w:rsidRPr="0070736D" w14:paraId="39028E85" w14:textId="77777777" w:rsidTr="006C4DA6">
        <w:tc>
          <w:tcPr>
            <w:tcW w:w="8522" w:type="dxa"/>
          </w:tcPr>
          <w:p w14:paraId="3AB61D73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  <w:p w14:paraId="4ABFC55B" w14:textId="3CFCECEA" w:rsidR="00AC2A1F" w:rsidRPr="00F46578" w:rsidRDefault="00C146FA" w:rsidP="00AC2A1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undefined</w:t>
            </w:r>
            <w:r w:rsidR="005D7629">
              <w:rPr>
                <w:rFonts w:asciiTheme="minorHAnsi" w:hAnsiTheme="minorHAnsi" w:cstheme="minorHAnsi"/>
              </w:rPr>
              <w:t/>
            </w:r>
            <w:r>
              <w:rPr>
                <w:rFonts w:asciiTheme="minorHAnsi" w:hAnsiTheme="minorHAnsi" w:cstheme="minorHAnsi"/>
              </w:rPr>
              <w:t/>
            </w:r>
          </w:p>
          <w:p w14:paraId="1C425D50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</w:tc>
      </w:tr>
    </w:tbl>
    <w:p w14:paraId="22632412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4B8CFF91" w14:textId="77777777" w:rsidTr="006C4DA6">
        <w:tc>
          <w:tcPr>
            <w:tcW w:w="8522" w:type="dxa"/>
            <w:shd w:val="clear" w:color="auto" w:fill="C0C0C0"/>
          </w:tcPr>
          <w:p w14:paraId="506B9DAE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Site maintenance arrangements</w:t>
            </w:r>
          </w:p>
        </w:tc>
      </w:tr>
      <w:tr w:rsidR="00E36B3A" w:rsidRPr="0070736D" w14:paraId="4F53422C" w14:textId="77777777" w:rsidTr="006C4DA6">
        <w:tc>
          <w:tcPr>
            <w:tcW w:w="8522" w:type="dxa"/>
          </w:tcPr>
          <w:p w14:paraId="403B2355" w14:textId="77777777" w:rsidR="00AC2A1F" w:rsidRPr="00F46578" w:rsidRDefault="00AC2A1F" w:rsidP="00AC2A1F">
            <w:pPr>
              <w:rPr>
                <w:rFonts w:asciiTheme="minorHAnsi" w:hAnsiTheme="minorHAnsi" w:cstheme="minorHAnsi"/>
              </w:rPr>
            </w:pPr>
          </w:p>
          <w:p w14:paraId="559E1904" w14:textId="57829BE6" w:rsidR="00C44840" w:rsidRPr="00C146FA" w:rsidRDefault="00C146FA" w:rsidP="00C4484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undefined</w:t>
            </w:r>
          </w:p>
          <w:p w14:paraId="7BBAFB9A" w14:textId="2FABFB10" w:rsidR="00F97D4B" w:rsidRPr="0070736D" w:rsidRDefault="00F97D4B" w:rsidP="00F97D4B">
            <w:pPr>
              <w:pStyle w:val="Default"/>
              <w:rPr>
                <w:rFonts w:cs="Arial"/>
              </w:rPr>
            </w:pPr>
          </w:p>
        </w:tc>
      </w:tr>
    </w:tbl>
    <w:p w14:paraId="2EC6D396" w14:textId="13500AB8" w:rsidR="004E5D82" w:rsidRDefault="004E5D82" w:rsidP="003E5547">
      <w:pPr>
        <w:rPr>
          <w:rFonts w:ascii="Calibri" w:hAnsi="Calibri" w:cs="Arial"/>
          <w:b/>
          <w:sz w:val="24"/>
          <w:szCs w:val="24"/>
          <w:u w:val="single"/>
        </w:rPr>
      </w:pPr>
    </w:p>
    <w:p w14:paraId="12E42FA6" w14:textId="296CAE11" w:rsidR="00855639" w:rsidRDefault="004E5D82" w:rsidP="003E5547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5CDB21D5" w14:textId="0E2B50C8" w:rsidR="003E5547" w:rsidRPr="0031220F" w:rsidRDefault="003E5547" w:rsidP="003E5547">
      <w:pPr>
        <w:rPr>
          <w:rFonts w:ascii="Calibri" w:hAnsi="Calibri" w:cs="Arial"/>
          <w:b/>
          <w:sz w:val="24"/>
          <w:szCs w:val="24"/>
          <w:highlight w:val="green"/>
          <w:u w:val="single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>Contents</w:t>
      </w:r>
    </w:p>
    <w:p w14:paraId="5DADBDCC" w14:textId="77777777" w:rsidR="003E5547" w:rsidRPr="0070736D" w:rsidRDefault="003E5547" w:rsidP="003E5547">
      <w:pPr>
        <w:rPr>
          <w:rFonts w:ascii="Calibri" w:hAnsi="Calibri" w:cs="Arial"/>
          <w:sz w:val="28"/>
          <w:szCs w:val="28"/>
        </w:rPr>
      </w:pPr>
    </w:p>
    <w:p w14:paraId="6D5717A5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1.0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>References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</w:p>
    <w:p w14:paraId="4132FB4B" w14:textId="77777777" w:rsidR="003E5547" w:rsidRPr="0070736D" w:rsidRDefault="003E5547" w:rsidP="003E5547">
      <w:pPr>
        <w:rPr>
          <w:rFonts w:ascii="Calibri" w:hAnsi="Calibri" w:cs="Arial"/>
          <w:sz w:val="24"/>
          <w:szCs w:val="24"/>
        </w:rPr>
      </w:pPr>
    </w:p>
    <w:p w14:paraId="5BDF4AE1" w14:textId="77777777" w:rsidR="003E5547" w:rsidRPr="00D830A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2.0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 xml:space="preserve">Site </w:t>
      </w:r>
      <w:r w:rsidR="007510FC" w:rsidRPr="00D830AD">
        <w:rPr>
          <w:rFonts w:ascii="Calibri" w:hAnsi="Calibri" w:cs="Arial"/>
          <w:b/>
          <w:sz w:val="24"/>
          <w:szCs w:val="24"/>
        </w:rPr>
        <w:t>r</w:t>
      </w:r>
      <w:r w:rsidRPr="00D830AD">
        <w:rPr>
          <w:rFonts w:ascii="Calibri" w:hAnsi="Calibri" w:cs="Arial"/>
          <w:b/>
          <w:sz w:val="24"/>
          <w:szCs w:val="24"/>
        </w:rPr>
        <w:t>eview</w:t>
      </w:r>
    </w:p>
    <w:p w14:paraId="20488364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2.1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Site process</w:t>
      </w:r>
      <w:r w:rsidR="00103167" w:rsidRPr="00D830AD">
        <w:rPr>
          <w:rFonts w:ascii="Calibri" w:hAnsi="Calibri" w:cs="Arial"/>
        </w:rPr>
        <w:t xml:space="preserve"> &amp; basic schematic diagram</w:t>
      </w:r>
    </w:p>
    <w:p w14:paraId="18E54B27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2.2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Integrity of flow monitoring</w:t>
      </w:r>
    </w:p>
    <w:p w14:paraId="2F80D702" w14:textId="77777777" w:rsidR="003E5547" w:rsidRPr="00D830AD" w:rsidRDefault="003E5547" w:rsidP="003E5547">
      <w:pPr>
        <w:rPr>
          <w:rFonts w:ascii="Calibri" w:hAnsi="Calibri" w:cs="Arial"/>
          <w:sz w:val="24"/>
          <w:szCs w:val="24"/>
        </w:rPr>
      </w:pPr>
    </w:p>
    <w:p w14:paraId="7CC53845" w14:textId="77777777" w:rsidR="003E5547" w:rsidRPr="00D830A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D830AD">
        <w:rPr>
          <w:rFonts w:ascii="Calibri" w:hAnsi="Calibri" w:cs="Arial"/>
          <w:b/>
          <w:sz w:val="24"/>
          <w:szCs w:val="24"/>
        </w:rPr>
        <w:t>3.0</w:t>
      </w:r>
      <w:r w:rsidRPr="00D830A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  <w:t xml:space="preserve">Site </w:t>
      </w:r>
      <w:r w:rsidR="007510FC" w:rsidRPr="00D830AD">
        <w:rPr>
          <w:rFonts w:ascii="Calibri" w:hAnsi="Calibri" w:cs="Arial"/>
          <w:b/>
          <w:sz w:val="24"/>
          <w:szCs w:val="24"/>
        </w:rPr>
        <w:t>i</w:t>
      </w:r>
      <w:r w:rsidRPr="00D830AD">
        <w:rPr>
          <w:rFonts w:ascii="Calibri" w:hAnsi="Calibri" w:cs="Arial"/>
          <w:b/>
          <w:sz w:val="24"/>
          <w:szCs w:val="24"/>
        </w:rPr>
        <w:t xml:space="preserve">nspection of </w:t>
      </w:r>
      <w:r w:rsidR="007510FC" w:rsidRPr="00D830AD">
        <w:rPr>
          <w:rFonts w:ascii="Calibri" w:hAnsi="Calibri" w:cs="Arial"/>
          <w:b/>
          <w:sz w:val="24"/>
          <w:szCs w:val="24"/>
        </w:rPr>
        <w:t>f</w:t>
      </w:r>
      <w:r w:rsidRPr="00D830AD">
        <w:rPr>
          <w:rFonts w:ascii="Calibri" w:hAnsi="Calibri" w:cs="Arial"/>
          <w:b/>
          <w:sz w:val="24"/>
          <w:szCs w:val="24"/>
        </w:rPr>
        <w:t>low monitoring system(s)</w:t>
      </w:r>
    </w:p>
    <w:p w14:paraId="350CB963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3.1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 xml:space="preserve">Primary device </w:t>
      </w:r>
    </w:p>
    <w:p w14:paraId="4430CA6E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3.2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Secondary device</w:t>
      </w:r>
    </w:p>
    <w:p w14:paraId="1ED2B208" w14:textId="77777777" w:rsidR="00B552A5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3.3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Flow measurement verification</w:t>
      </w:r>
    </w:p>
    <w:p w14:paraId="12BE5C41" w14:textId="2438D559" w:rsidR="003E5547" w:rsidRPr="00D830AD" w:rsidRDefault="00B552A5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</w:t>
      </w:r>
      <w:r w:rsidR="00974CBE" w:rsidRPr="00D830AD">
        <w:rPr>
          <w:rFonts w:ascii="Calibri" w:hAnsi="Calibri" w:cs="Arial"/>
        </w:rPr>
        <w:t>4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 xml:space="preserve">Flow measurement </w:t>
      </w:r>
      <w:r w:rsidR="00866B0C">
        <w:rPr>
          <w:rFonts w:ascii="Calibri" w:hAnsi="Calibri" w:cs="Arial"/>
        </w:rPr>
        <w:t>NI</w:t>
      </w:r>
      <w:r w:rsidRPr="00D830AD">
        <w:rPr>
          <w:rFonts w:ascii="Calibri" w:hAnsi="Calibri" w:cs="Arial"/>
        </w:rPr>
        <w:t>EA viewpoint</w:t>
      </w:r>
      <w:r w:rsidR="003E5547" w:rsidRPr="00D830AD">
        <w:rPr>
          <w:rFonts w:ascii="Calibri" w:hAnsi="Calibri" w:cs="Arial"/>
        </w:rPr>
        <w:t xml:space="preserve"> </w:t>
      </w:r>
    </w:p>
    <w:p w14:paraId="2BE5DAFE" w14:textId="77777777" w:rsidR="003E5547" w:rsidRPr="0070736D" w:rsidRDefault="003E5547" w:rsidP="003E5547">
      <w:pPr>
        <w:rPr>
          <w:rFonts w:ascii="Calibri" w:hAnsi="Calibri" w:cs="Arial"/>
          <w:sz w:val="24"/>
          <w:szCs w:val="24"/>
          <w:highlight w:val="green"/>
        </w:rPr>
      </w:pPr>
    </w:p>
    <w:p w14:paraId="2C0F10A6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4.0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>Maintenance</w:t>
      </w:r>
      <w:r w:rsidR="00993A5E" w:rsidRPr="0070736D">
        <w:rPr>
          <w:rFonts w:ascii="Calibri" w:hAnsi="Calibri" w:cs="Arial"/>
          <w:b/>
          <w:sz w:val="24"/>
          <w:szCs w:val="24"/>
        </w:rPr>
        <w:t xml:space="preserve"> &amp; </w:t>
      </w:r>
      <w:r w:rsidR="007510FC" w:rsidRPr="0070736D">
        <w:rPr>
          <w:rFonts w:ascii="Calibri" w:hAnsi="Calibri" w:cs="Arial"/>
          <w:b/>
          <w:sz w:val="24"/>
          <w:szCs w:val="24"/>
        </w:rPr>
        <w:t>c</w:t>
      </w:r>
      <w:r w:rsidR="00993A5E" w:rsidRPr="0070736D">
        <w:rPr>
          <w:rFonts w:ascii="Calibri" w:hAnsi="Calibri" w:cs="Arial"/>
          <w:b/>
          <w:sz w:val="24"/>
          <w:szCs w:val="24"/>
        </w:rPr>
        <w:t>alibration</w:t>
      </w:r>
    </w:p>
    <w:p w14:paraId="58FE89FE" w14:textId="77777777" w:rsidR="003E5547" w:rsidRPr="0070736D" w:rsidRDefault="003E5547" w:rsidP="003E5547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4.1</w:t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  <w:t xml:space="preserve">Routine </w:t>
      </w:r>
      <w:r w:rsidR="007510FC" w:rsidRPr="0070736D">
        <w:rPr>
          <w:rFonts w:ascii="Calibri" w:hAnsi="Calibri" w:cs="Arial"/>
        </w:rPr>
        <w:t>m</w:t>
      </w:r>
      <w:r w:rsidRPr="0070736D">
        <w:rPr>
          <w:rFonts w:ascii="Calibri" w:hAnsi="Calibri" w:cs="Arial"/>
        </w:rPr>
        <w:t>aintenance</w:t>
      </w:r>
    </w:p>
    <w:p w14:paraId="3800BF5F" w14:textId="77777777" w:rsidR="003E5547" w:rsidRPr="0070736D" w:rsidRDefault="003E5547" w:rsidP="003E5547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4.2</w:t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  <w:t xml:space="preserve">Routine </w:t>
      </w:r>
      <w:r w:rsidR="007510FC" w:rsidRPr="0070736D">
        <w:rPr>
          <w:rFonts w:ascii="Calibri" w:hAnsi="Calibri" w:cs="Arial"/>
        </w:rPr>
        <w:t>v</w:t>
      </w:r>
      <w:r w:rsidRPr="0070736D">
        <w:rPr>
          <w:rFonts w:ascii="Calibri" w:hAnsi="Calibri" w:cs="Arial"/>
        </w:rPr>
        <w:t>erification</w:t>
      </w:r>
      <w:r w:rsidR="00993A5E" w:rsidRPr="0070736D">
        <w:rPr>
          <w:rFonts w:ascii="Calibri" w:hAnsi="Calibri" w:cs="Arial"/>
        </w:rPr>
        <w:t xml:space="preserve"> </w:t>
      </w:r>
      <w:r w:rsidR="007510FC" w:rsidRPr="0070736D">
        <w:rPr>
          <w:rFonts w:ascii="Calibri" w:hAnsi="Calibri" w:cs="Arial"/>
        </w:rPr>
        <w:t/>
      </w:r>
      <w:r w:rsidR="00993A5E" w:rsidRPr="0070736D">
        <w:rPr>
          <w:rFonts w:ascii="Calibri" w:hAnsi="Calibri" w:cs="Arial"/>
        </w:rPr>
        <w:t/>
      </w:r>
    </w:p>
    <w:p w14:paraId="0FBA8126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</w:p>
    <w:p w14:paraId="00F935EC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5.0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 xml:space="preserve">Survey </w:t>
      </w:r>
      <w:r w:rsidR="007510FC" w:rsidRPr="0070736D">
        <w:rPr>
          <w:rFonts w:ascii="Calibri" w:hAnsi="Calibri" w:cs="Arial"/>
          <w:b/>
          <w:sz w:val="24"/>
          <w:szCs w:val="24"/>
        </w:rPr>
        <w:t>m</w:t>
      </w:r>
      <w:r w:rsidRPr="0070736D">
        <w:rPr>
          <w:rFonts w:ascii="Calibri" w:hAnsi="Calibri" w:cs="Arial"/>
          <w:b/>
          <w:sz w:val="24"/>
          <w:szCs w:val="24"/>
        </w:rPr>
        <w:t xml:space="preserve">easurement </w:t>
      </w:r>
      <w:r w:rsidR="007510FC" w:rsidRPr="0070736D">
        <w:rPr>
          <w:rFonts w:ascii="Calibri" w:hAnsi="Calibri" w:cs="Arial"/>
          <w:b/>
          <w:sz w:val="24"/>
          <w:szCs w:val="24"/>
        </w:rPr>
        <w:t>e</w:t>
      </w:r>
      <w:r w:rsidRPr="0070736D">
        <w:rPr>
          <w:rFonts w:ascii="Calibri" w:hAnsi="Calibri" w:cs="Arial"/>
          <w:b/>
          <w:sz w:val="24"/>
          <w:szCs w:val="24"/>
        </w:rPr>
        <w:t>quipment</w:t>
      </w:r>
    </w:p>
    <w:p w14:paraId="73964B2A" w14:textId="77777777" w:rsidR="003E5547" w:rsidRPr="0070736D" w:rsidRDefault="003E5547" w:rsidP="003E5547">
      <w:pPr>
        <w:rPr>
          <w:rFonts w:ascii="Calibri" w:hAnsi="Calibri" w:cs="Arial"/>
          <w:sz w:val="24"/>
          <w:szCs w:val="24"/>
        </w:rPr>
      </w:pPr>
    </w:p>
    <w:p w14:paraId="67CE7F72" w14:textId="77777777" w:rsidR="003E5547" w:rsidRPr="004902BF" w:rsidRDefault="003E5547" w:rsidP="003E5547">
      <w:pPr>
        <w:numPr>
          <w:ilvl w:val="0"/>
          <w:numId w:val="5"/>
        </w:numPr>
        <w:rPr>
          <w:rFonts w:ascii="Calibri" w:hAnsi="Calibri" w:cs="Arial"/>
          <w:b/>
          <w:sz w:val="24"/>
          <w:szCs w:val="24"/>
        </w:rPr>
      </w:pPr>
      <w:r w:rsidRPr="004902BF">
        <w:rPr>
          <w:rFonts w:ascii="Calibri" w:hAnsi="Calibri" w:cs="Arial"/>
          <w:b/>
          <w:sz w:val="24"/>
          <w:szCs w:val="24"/>
        </w:rPr>
        <w:t>Conclusions</w:t>
      </w:r>
    </w:p>
    <w:p w14:paraId="77FC2116" w14:textId="77777777" w:rsidR="008D49FD" w:rsidRPr="004902BF" w:rsidRDefault="007510FC" w:rsidP="003E5547">
      <w:pPr>
        <w:rPr>
          <w:rFonts w:ascii="Calibri" w:hAnsi="Calibri" w:cs="Arial"/>
        </w:rPr>
      </w:pPr>
      <w:r w:rsidRPr="004902BF">
        <w:rPr>
          <w:rFonts w:ascii="Calibri" w:hAnsi="Calibri" w:cs="Arial"/>
        </w:rPr>
        <w:t>6.1</w:t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  <w:t>Data and c</w:t>
      </w:r>
      <w:r w:rsidR="003E5547" w:rsidRPr="004902BF">
        <w:rPr>
          <w:rFonts w:ascii="Calibri" w:hAnsi="Calibri" w:cs="Arial"/>
        </w:rPr>
        <w:t xml:space="preserve">alculated </w:t>
      </w:r>
      <w:r w:rsidRPr="004902BF">
        <w:rPr>
          <w:rFonts w:ascii="Calibri" w:hAnsi="Calibri" w:cs="Arial"/>
        </w:rPr>
        <w:t>u</w:t>
      </w:r>
      <w:r w:rsidR="003E5547" w:rsidRPr="004902BF">
        <w:rPr>
          <w:rFonts w:ascii="Calibri" w:hAnsi="Calibri" w:cs="Arial"/>
        </w:rPr>
        <w:t>ncertainty</w:t>
      </w:r>
    </w:p>
    <w:p w14:paraId="1E8E3FAE" w14:textId="77777777" w:rsidR="003E5547" w:rsidRPr="004902BF" w:rsidRDefault="003E5547" w:rsidP="003E5547">
      <w:pPr>
        <w:rPr>
          <w:rFonts w:ascii="Calibri" w:hAnsi="Calibri" w:cs="Arial"/>
        </w:rPr>
      </w:pPr>
      <w:r w:rsidRPr="004902BF">
        <w:rPr>
          <w:rFonts w:ascii="Calibri" w:hAnsi="Calibri" w:cs="Arial"/>
        </w:rPr>
        <w:t>6.</w:t>
      </w:r>
      <w:r w:rsidR="00122652" w:rsidRPr="004902BF">
        <w:rPr>
          <w:rFonts w:ascii="Calibri" w:hAnsi="Calibri" w:cs="Arial"/>
        </w:rPr>
        <w:t>2</w:t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  <w:t xml:space="preserve">Report </w:t>
      </w:r>
      <w:r w:rsidR="007510FC" w:rsidRPr="004902BF">
        <w:rPr>
          <w:rFonts w:ascii="Calibri" w:hAnsi="Calibri" w:cs="Arial"/>
        </w:rPr>
        <w:t>s</w:t>
      </w:r>
      <w:r w:rsidRPr="004902BF">
        <w:rPr>
          <w:rFonts w:ascii="Calibri" w:hAnsi="Calibri" w:cs="Arial"/>
        </w:rPr>
        <w:t>ignatories</w:t>
      </w:r>
    </w:p>
    <w:p w14:paraId="522DC542" w14:textId="77777777" w:rsidR="003E5547" w:rsidRPr="004902BF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4902BF">
        <w:rPr>
          <w:rFonts w:ascii="Calibri" w:hAnsi="Calibri" w:cs="Arial"/>
          <w:b/>
          <w:sz w:val="24"/>
          <w:szCs w:val="24"/>
        </w:rPr>
        <w:tab/>
      </w:r>
      <w:r w:rsidRPr="004902BF">
        <w:rPr>
          <w:rFonts w:ascii="Calibri" w:hAnsi="Calibri" w:cs="Arial"/>
          <w:b/>
          <w:sz w:val="24"/>
          <w:szCs w:val="24"/>
        </w:rPr>
        <w:tab/>
      </w:r>
    </w:p>
    <w:p w14:paraId="40F56705" w14:textId="356DD054" w:rsidR="003E5547" w:rsidRPr="004902BF" w:rsidRDefault="003E5547" w:rsidP="003E5547">
      <w:pPr>
        <w:rPr>
          <w:rFonts w:ascii="Calibri" w:hAnsi="Calibri" w:cs="Arial"/>
          <w:sz w:val="28"/>
          <w:szCs w:val="28"/>
        </w:rPr>
      </w:pPr>
      <w:r w:rsidRPr="004902BF">
        <w:rPr>
          <w:rFonts w:ascii="Calibri" w:hAnsi="Calibri" w:cs="Arial"/>
          <w:sz w:val="24"/>
          <w:szCs w:val="24"/>
        </w:rPr>
        <w:t>Appendix A</w:t>
      </w:r>
      <w:r w:rsidRPr="004902BF">
        <w:rPr>
          <w:rFonts w:ascii="Calibri" w:hAnsi="Calibri" w:cs="Arial"/>
          <w:sz w:val="24"/>
          <w:szCs w:val="24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="00F34AA7" w:rsidRPr="004902BF">
        <w:rPr>
          <w:rFonts w:ascii="Calibri" w:hAnsi="Calibri" w:cs="Arial"/>
        </w:rPr>
        <w:t xml:space="preserve">Survey data</w:t>
      </w:r>
      <w:r w:rsidR="004902BF" w:rsidRPr="004902BF">
        <w:rPr>
          <w:rFonts w:ascii="Calibri" w:hAnsi="Calibri" w:cs="Arial"/>
        </w:rPr>
        <w:t/>
      </w:r>
      <w:r w:rsidR="00F34AA7" w:rsidRPr="004902BF">
        <w:rPr>
          <w:rFonts w:ascii="Calibri" w:hAnsi="Calibri" w:cs="Arial"/>
        </w:rPr>
        <w:t/>
      </w:r>
    </w:p>
    <w:p w14:paraId="217DEFD4" w14:textId="7E356162" w:rsidR="00F34AA7" w:rsidRPr="004902BF" w:rsidRDefault="003E5547" w:rsidP="00F34AA7">
      <w:pPr>
        <w:rPr>
          <w:rFonts w:ascii="Calibri" w:hAnsi="Calibri" w:cs="Arial"/>
        </w:rPr>
      </w:pPr>
      <w:r w:rsidRPr="004902BF">
        <w:rPr>
          <w:rFonts w:ascii="Calibri" w:hAnsi="Calibri" w:cs="Arial"/>
          <w:sz w:val="24"/>
          <w:szCs w:val="24"/>
        </w:rPr>
        <w:t xml:space="preserve">Appendix </w:t>
      </w:r>
      <w:r w:rsidR="00E07B33" w:rsidRPr="004902BF">
        <w:rPr>
          <w:rFonts w:ascii="Calibri" w:hAnsi="Calibri" w:cs="Arial"/>
          <w:sz w:val="24"/>
          <w:szCs w:val="24"/>
        </w:rPr>
        <w:t>B</w:t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="00F34AA7" w:rsidRPr="004902BF">
        <w:rPr>
          <w:rFonts w:ascii="Calibri" w:hAnsi="Calibri" w:cs="Arial"/>
        </w:rPr>
        <w:t xml:space="preserve">Stage </w:t>
      </w:r>
      <w:r w:rsidR="007510FC" w:rsidRPr="004902BF">
        <w:rPr>
          <w:rFonts w:ascii="Calibri" w:hAnsi="Calibri" w:cs="Arial"/>
        </w:rPr>
        <w:t>d</w:t>
      </w:r>
      <w:r w:rsidR="00F34AA7" w:rsidRPr="004902BF">
        <w:rPr>
          <w:rFonts w:ascii="Calibri" w:hAnsi="Calibri" w:cs="Arial"/>
        </w:rPr>
        <w:t xml:space="preserve">ischarge </w:t>
      </w:r>
      <w:r w:rsidR="007510FC" w:rsidRPr="004902BF">
        <w:rPr>
          <w:rFonts w:ascii="Calibri" w:hAnsi="Calibri" w:cs="Arial"/>
        </w:rPr>
        <w:t>r</w:t>
      </w:r>
      <w:r w:rsidR="00F34AA7" w:rsidRPr="004902BF">
        <w:rPr>
          <w:rFonts w:ascii="Calibri" w:hAnsi="Calibri" w:cs="Arial"/>
        </w:rPr>
        <w:t xml:space="preserve">elationship and </w:t>
      </w:r>
      <w:r w:rsidR="007510FC" w:rsidRPr="004902BF">
        <w:rPr>
          <w:rFonts w:ascii="Calibri" w:hAnsi="Calibri" w:cs="Arial"/>
        </w:rPr>
        <w:t>f</w:t>
      </w:r>
      <w:r w:rsidR="00F34AA7" w:rsidRPr="004902BF">
        <w:rPr>
          <w:rFonts w:ascii="Calibri" w:hAnsi="Calibri" w:cs="Arial"/>
        </w:rPr>
        <w:t xml:space="preserve">low </w:t>
      </w:r>
      <w:r w:rsidR="007510FC" w:rsidRPr="004902BF">
        <w:rPr>
          <w:rFonts w:ascii="Calibri" w:hAnsi="Calibri" w:cs="Arial"/>
        </w:rPr>
        <w:t>u</w:t>
      </w:r>
      <w:r w:rsidR="00F34AA7" w:rsidRPr="004902BF">
        <w:rPr>
          <w:rFonts w:ascii="Calibri" w:hAnsi="Calibri" w:cs="Arial"/>
        </w:rPr>
        <w:t xml:space="preserve">ncertainty </w:t>
      </w:r>
      <w:r w:rsidR="007510FC" w:rsidRPr="004902BF">
        <w:rPr>
          <w:rFonts w:ascii="Calibri" w:hAnsi="Calibri" w:cs="Arial"/>
        </w:rPr>
        <w:t>c</w:t>
      </w:r>
      <w:r w:rsidR="00F34AA7" w:rsidRPr="004902BF">
        <w:rPr>
          <w:rFonts w:ascii="Calibri" w:hAnsi="Calibri" w:cs="Arial"/>
        </w:rPr>
        <w:t>urve</w:t>
      </w:r>
    </w:p>
    <w:p w14:paraId="6C64B311" w14:textId="5C4D2A99" w:rsidR="005A54C5" w:rsidRPr="00D830AD" w:rsidRDefault="005A54C5" w:rsidP="005A54C5">
      <w:pPr>
        <w:rPr>
          <w:rFonts w:ascii="Calibri" w:hAnsi="Calibri" w:cs="Arial"/>
        </w:rPr>
      </w:pPr>
      <w:r w:rsidRPr="004902BF">
        <w:rPr>
          <w:rFonts w:ascii="Calibri" w:hAnsi="Calibri" w:cs="Arial"/>
          <w:sz w:val="24"/>
          <w:szCs w:val="24"/>
        </w:rPr>
        <w:t>Appendix C</w:t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</w:rPr>
        <w:t>Calculated daily weighted uncertainty</w:t>
      </w:r>
    </w:p>
    <w:p w14:paraId="60E5D68C" w14:textId="77777777" w:rsidR="005A54C5" w:rsidRPr="00D830AD" w:rsidRDefault="005A54C5" w:rsidP="00F34AA7">
      <w:pPr>
        <w:rPr>
          <w:rFonts w:ascii="Calibri" w:hAnsi="Calibri" w:cs="Arial"/>
        </w:rPr>
      </w:pPr>
    </w:p>
    <w:p w14:paraId="226EB325" w14:textId="77777777" w:rsidR="00E17327" w:rsidRPr="0070736D" w:rsidRDefault="00E17327" w:rsidP="00463873">
      <w:pPr>
        <w:rPr>
          <w:rFonts w:ascii="Calibri" w:hAnsi="Calibri" w:cs="Arial"/>
          <w:sz w:val="28"/>
          <w:szCs w:val="28"/>
        </w:rPr>
      </w:pPr>
    </w:p>
    <w:p w14:paraId="0BDB6671" w14:textId="77777777" w:rsidR="00604501" w:rsidRPr="0070736D" w:rsidRDefault="00604501" w:rsidP="00E07B33">
      <w:pPr>
        <w:rPr>
          <w:rFonts w:ascii="Calibri" w:hAnsi="Calibri" w:cs="Arial"/>
          <w:highlight w:val="red"/>
        </w:rPr>
      </w:pPr>
    </w:p>
    <w:p w14:paraId="7AF5A1EA" w14:textId="77777777" w:rsidR="00E75567" w:rsidRPr="0070736D" w:rsidRDefault="00E75567" w:rsidP="00E75567">
      <w:pPr>
        <w:rPr>
          <w:rFonts w:ascii="Calibri" w:hAnsi="Calibri"/>
          <w:highlight w:val="red"/>
        </w:rPr>
      </w:pPr>
    </w:p>
    <w:p w14:paraId="3C5175EF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1C262945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7F09EE91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3B121ADA" w14:textId="77777777" w:rsidR="00F34AA7" w:rsidRPr="00D830AD" w:rsidRDefault="00F34AA7" w:rsidP="00E75567">
      <w:pPr>
        <w:rPr>
          <w:rFonts w:ascii="Calibri" w:hAnsi="Calibri"/>
        </w:rPr>
      </w:pPr>
    </w:p>
    <w:p w14:paraId="409CDF82" w14:textId="77777777" w:rsidR="00F34AA7" w:rsidRPr="00D830AD" w:rsidRDefault="00F34AA7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5D374E8C" w14:textId="77777777" w:rsidR="005F34C5" w:rsidRPr="00D830AD" w:rsidRDefault="005F34C5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2DCD4646" w14:textId="77777777" w:rsidR="005F34C5" w:rsidRPr="00D830AD" w:rsidRDefault="005F34C5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370DB71C" w14:textId="77777777" w:rsidR="00103167" w:rsidRPr="00D830AD" w:rsidRDefault="00103167" w:rsidP="00103167">
      <w:pPr>
        <w:rPr>
          <w:rFonts w:ascii="Calibri" w:hAnsi="Calibri" w:cs="Arial"/>
          <w:b/>
          <w:sz w:val="24"/>
          <w:szCs w:val="24"/>
          <w:u w:val="single"/>
        </w:rPr>
      </w:pPr>
      <w:r w:rsidRPr="00D830AD">
        <w:rPr>
          <w:rFonts w:ascii="Calibri" w:hAnsi="Calibri" w:cs="Arial"/>
          <w:b/>
          <w:sz w:val="24"/>
          <w:szCs w:val="24"/>
          <w:u w:val="single"/>
        </w:rPr>
        <w:t>References 1.0</w:t>
      </w:r>
    </w:p>
    <w:p w14:paraId="2436722F" w14:textId="77777777" w:rsidR="00103167" w:rsidRPr="00D830AD" w:rsidRDefault="00103167" w:rsidP="00103167">
      <w:pPr>
        <w:rPr>
          <w:rFonts w:ascii="Calibri" w:hAnsi="Calibri" w:cs="Arial"/>
          <w:b/>
          <w:u w:val="single"/>
        </w:rPr>
      </w:pPr>
    </w:p>
    <w:p w14:paraId="248E9A5E" w14:textId="77777777" w:rsidR="0051230F" w:rsidRPr="0051230F" w:rsidRDefault="0051230F" w:rsidP="0051230F">
      <w:pPr>
        <w:rPr>
          <w:rFonts w:asciiTheme="minorHAnsi" w:hAnsiTheme="minorHAnsi" w:cstheme="minorHAnsi"/>
        </w:rPr>
      </w:pPr>
    </w:p>
    <w:p w14:paraId="0DD3CEEC" w14:textId="2CBE9C8B" w:rsidR="004C560F" w:rsidRPr="0070736D" w:rsidRDefault="004C560F">
      <w:pPr>
        <w:rPr>
          <w:rFonts w:ascii="Calibri" w:hAnsi="Calibri" w:cs="Arial"/>
          <w:highlight w:val="red"/>
        </w:rPr>
      </w:pPr>
      <w:r w:rsidRPr="0070736D">
        <w:rPr>
          <w:rFonts w:ascii="Calibri" w:hAnsi="Calibri" w:cs="Arial"/>
          <w:highlight w:val="red"/>
        </w:rPr>
        <w:br w:type="page"/>
      </w:r>
    </w:p>
    <w:p w14:paraId="11B5F9B8" w14:textId="43F76C29" w:rsidR="005D057C" w:rsidRPr="0070736D" w:rsidRDefault="005D057C" w:rsidP="005D057C">
      <w:pPr>
        <w:rPr>
          <w:rFonts w:ascii="Calibri" w:hAnsi="Calibri" w:cs="Arial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Site </w:t>
      </w:r>
      <w:r w:rsidR="007510FC" w:rsidRPr="0070736D">
        <w:rPr>
          <w:rFonts w:ascii="Calibri" w:hAnsi="Calibri" w:cs="Arial"/>
          <w:b/>
          <w:sz w:val="24"/>
          <w:szCs w:val="24"/>
          <w:u w:val="single"/>
        </w:rPr>
        <w:t>r</w:t>
      </w:r>
      <w:r w:rsidRPr="0070736D">
        <w:rPr>
          <w:rFonts w:ascii="Calibri" w:hAnsi="Calibri" w:cs="Arial"/>
          <w:b/>
          <w:sz w:val="24"/>
          <w:szCs w:val="24"/>
          <w:u w:val="single"/>
        </w:rPr>
        <w:t>eview 2.0</w:t>
      </w:r>
    </w:p>
    <w:p w14:paraId="0D39D459" w14:textId="77777777" w:rsidR="00103167" w:rsidRPr="0070736D" w:rsidRDefault="00103167" w:rsidP="002807CF">
      <w:pPr>
        <w:rPr>
          <w:rFonts w:ascii="Calibri" w:hAnsi="Calibri" w:cs="Arial"/>
          <w:b/>
          <w:u w:val="single"/>
        </w:rPr>
      </w:pPr>
    </w:p>
    <w:p w14:paraId="7E941F43" w14:textId="693841B5" w:rsidR="002807CF" w:rsidRDefault="002533DA" w:rsidP="002807CF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>Site p</w:t>
      </w:r>
      <w:r w:rsidR="00507DC4" w:rsidRPr="0070736D">
        <w:rPr>
          <w:rFonts w:ascii="Calibri" w:hAnsi="Calibri" w:cs="Arial"/>
          <w:b/>
          <w:u w:val="single"/>
        </w:rPr>
        <w:t xml:space="preserve">rocess </w:t>
      </w:r>
      <w:r w:rsidRPr="0070736D">
        <w:rPr>
          <w:rFonts w:ascii="Calibri" w:hAnsi="Calibri" w:cs="Arial"/>
          <w:b/>
          <w:u w:val="single"/>
        </w:rPr>
        <w:t xml:space="preserve">&amp; schematic diagram </w:t>
      </w:r>
      <w:r w:rsidR="00507DC4" w:rsidRPr="0070736D">
        <w:rPr>
          <w:rFonts w:ascii="Calibri" w:hAnsi="Calibri" w:cs="Arial"/>
          <w:b/>
          <w:u w:val="single"/>
        </w:rPr>
        <w:t>2.</w:t>
      </w:r>
      <w:r w:rsidRPr="0070736D">
        <w:rPr>
          <w:rFonts w:ascii="Calibri" w:hAnsi="Calibri" w:cs="Arial"/>
          <w:b/>
          <w:u w:val="single"/>
        </w:rPr>
        <w:t>1</w:t>
      </w:r>
    </w:p>
    <w:p w14:paraId="6ABFB67B" w14:textId="77777777" w:rsidR="00855639" w:rsidRDefault="00855639" w:rsidP="002807CF">
      <w:pPr>
        <w:rPr>
          <w:rFonts w:ascii="Calibri" w:hAnsi="Calibri" w:cs="Arial"/>
          <w:b/>
          <w:u w:val="single"/>
        </w:rPr>
      </w:pPr>
    </w:p>
    <w:p w14:paraId="2F114544" w14:textId="6DD76E35" w:rsidR="00FF1F70" w:rsidRPr="00A827DE" w:rsidRDefault="00373A88" w:rsidP="00373A88">
      <w:pPr>
        <w:rPr>
          <w:rFonts w:asciiTheme="minorHAnsi" w:hAnsiTheme="minorHAnsi" w:cstheme="minorHAnsi"/>
          <w:color w:val="auto"/>
          <w:kern w:val="0"/>
          <w:lang w:val="en-US"/>
        </w:rPr>
      </w:pPr>
      <w:r>
        <w:rPr>
          <w:rFonts w:asciiTheme="minorHAnsi" w:hAnsiTheme="minorHAnsi" w:cstheme="minorHAnsi"/>
          <w:color w:val="auto"/>
          <w:kern w:val="0"/>
        </w:rPr>
        <w:t xml:space="preserve">undefined</w:t>
      </w:r>
      <w:r w:rsidR="00A827DE" w:rsidRPr="00A827DE">
        <w:rPr>
          <w:rFonts w:asciiTheme="minorHAnsi" w:hAnsiTheme="minorHAnsi" w:cstheme="minorHAnsi"/>
          <w:color w:val="auto"/>
          <w:kern w:val="0"/>
          <w:lang w:val="en-US"/>
        </w:rPr>
        <w:t/>
      </w:r>
      <w:r>
        <w:rPr>
          <w:rFonts w:asciiTheme="minorHAnsi" w:hAnsiTheme="minorHAnsi" w:cstheme="minorHAnsi"/>
          <w:color w:val="auto"/>
          <w:kern w:val="0"/>
        </w:rPr>
        <w:t/>
      </w:r>
    </w:p>
    <w:p w14:paraId="08CC4C90" w14:textId="5A8B81D7" w:rsidR="00103167" w:rsidRPr="00D21560" w:rsidRDefault="00103167" w:rsidP="00FF1F70">
      <w:pPr>
        <w:rPr>
          <w:rFonts w:ascii="Calibri" w:hAnsi="Calibri" w:cs="Arial"/>
          <w:b/>
        </w:rPr>
      </w:pPr>
    </w:p>
    <w:p w14:paraId="008F4CD2" w14:textId="7F62D85E" w:rsidR="003E5A5A" w:rsidRPr="0070736D" w:rsidRDefault="003E5A5A" w:rsidP="00F40F9C">
      <w:pPr>
        <w:rPr>
          <w:rFonts w:ascii="Calibri" w:hAnsi="Calibri" w:cs="Arial"/>
          <w:b/>
          <w:highlight w:val="red"/>
          <w:u w:val="single"/>
        </w:rPr>
      </w:pPr>
    </w:p>
    <w:p w14:paraId="0A5920F3" w14:textId="1928D162" w:rsidR="00D21560" w:rsidRDefault="00D21560" w:rsidP="00F40F9C">
      <w:pPr>
        <w:rPr>
          <w:rFonts w:ascii="Calibri" w:hAnsi="Calibri" w:cs="Arial"/>
          <w:b/>
          <w:u w:val="single"/>
        </w:rPr>
      </w:pPr>
    </w:p>
    <w:p w14:paraId="2917FB60" w14:textId="2ECAC93B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4F5175DC" w14:textId="5C143D64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04C447FC" w14:textId="439203FE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59163F0" w14:textId="77777777" w:rsidR="00FB0280" w:rsidRDefault="00FB0280" w:rsidP="00F40F9C">
      <w:pPr>
        <w:rPr>
          <w:rFonts w:ascii="Calibri" w:hAnsi="Calibri" w:cs="Arial"/>
          <w:b/>
          <w:u w:val="single"/>
        </w:rPr>
      </w:pPr>
    </w:p>
    <w:p w14:paraId="18BC1B8E" w14:textId="7C0CE01B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28E9661" w14:textId="2074D29D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27C232DB" w14:textId="70F292E5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243C7577" w14:textId="53DB8643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6061BE3D" w14:textId="4B784147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52EF6A0D" w14:textId="104EAD82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191F51AB" w14:textId="4AD2C0EE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E17BE2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BC1BCA7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182ECC69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6AA9204B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4CF3433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0D45837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1FBB4FFE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2B66249C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2FCE47B6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3804DE9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73ECFB2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0D0264F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7185EB14" w14:textId="00233990" w:rsidR="009F7EA3" w:rsidRDefault="002C23E3" w:rsidP="00F40F9C">
      <w:pPr>
        <w:rPr>
          <w:rFonts w:ascii="Calibri" w:hAnsi="Calibri" w:cs="Arial"/>
          <w:b/>
          <w:u w:val="single"/>
        </w:rPr>
      </w:pPr>
      <w:r>
        <w:rPr>
          <w:rFonts w:ascii="Calibri" w:hAnsi="Calibri" w:cs="Arial"/>
          <w:b/>
          <w:u w:val="single"/>
        </w:rPr>
        <w:br w:type="page"/>
      </w:r>
    </w:p>
    <w:p w14:paraId="5724F1FD" w14:textId="7A4C156D" w:rsidR="004F1F0D" w:rsidRPr="0070736D" w:rsidRDefault="004F1F0D" w:rsidP="004F1F0D">
      <w:pPr>
        <w:rPr>
          <w:rFonts w:ascii="Calibri" w:hAnsi="Calibri" w:cs="Arial"/>
          <w:b/>
          <w:u w:val="single"/>
        </w:rPr>
      </w:pPr>
      <w:r w:rsidRPr="004F1F0D">
        <w:rPr>
          <w:rFonts w:ascii="Calibri" w:hAnsi="Calibri" w:cs="Arial"/>
          <w:b/>
          <w:u w:val="single"/>
        </w:rPr>
        <w:lastRenderedPageBreak/>
        <w:t xml:space="preserve"> </w:t>
      </w:r>
      <w:r w:rsidRPr="0070736D">
        <w:rPr>
          <w:rFonts w:ascii="Calibri" w:hAnsi="Calibri" w:cs="Arial"/>
          <w:b/>
          <w:u w:val="single"/>
        </w:rPr>
        <w:t>Site process &amp; schematic diagram 2.1</w:t>
      </w:r>
    </w:p>
    <w:p w14:paraId="1DAD9696" w14:textId="6AA79708" w:rsidR="00BE45EF" w:rsidRDefault="00BE45EF" w:rsidP="0072259A">
      <w:pPr>
        <w:rPr>
          <w:rFonts w:ascii="Calibri" w:hAnsi="Calibri" w:cs="Arial"/>
        </w:rPr>
      </w:pPr>
    </w:p>
    <w:p w14:paraId="1315FA20" w14:textId="75129FD2" w:rsidR="00FF1F70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810C4">
        <w:rPr>
          <w:rFonts w:ascii="Calibri" w:hAnsi="Calibri" w:cs="Arial"/>
          <w:noProof/>
        </w:rPr>
        <w:t/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20C4DEA2" w14:textId="77777777" w:rsidR="0072259A" w:rsidRDefault="004839AD" w:rsidP="004839AD">
      <w:pPr>
        <w:jc w:val="center"/>
        <w:rPr>
          <w:rFonts w:ascii="Calibri" w:hAnsi="Calibri" w:cs="Arial"/>
          <w:noProof/>
        </w:rPr>
        <w:sectPr w:rsidR="0072259A" w:rsidSect="002759C6">
          <w:footerReference w:type="even" r:id="rId13"/>
          <w:footerReference w:type="default" r:id="rId14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  <w:noProof/>
        </w:rPr>
        <w:t xml:space="preserve">undefined</w:t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>
        <w:rPr>
          <w:rFonts w:ascii="Calibri" w:hAnsi="Calibri" w:cs="Arial"/>
          <w:noProof/>
        </w:rPr>
        <w:br/>
      </w:r>
    </w:p>
    <w:p w14:paraId="50D5E8FE" w14:textId="7E2F5582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810C4">
        <w:rPr>
          <w:rFonts w:ascii="Calibri" w:hAnsi="Calibri" w:cs="Arial"/>
          <w:noProof/>
        </w:rPr>
        <w:t/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F34896">
        <w:rPr>
          <w:rFonts w:ascii="Calibri" w:hAnsi="Calibri" w:cs="Arial"/>
          <w:noProof/>
        </w:rPr>
        <w:br/>
        <w:t xml:space="preserve">undefined</w:t>
      </w:r>
      <w:r w:rsidR="00F34896" w:rsidRPr="00F03ECE">
        <w:rPr>
          <w:rFonts w:ascii="Calibri" w:hAnsi="Calibri" w:cs="Arial"/>
          <w:noProof/>
          <w:lang w:val="en-US"/>
        </w:rPr>
        <w:t/>
      </w:r>
      <w:r w:rsidR="00B01E5D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</w:rPr>
        <w:t/>
      </w:r>
    </w:p>
    <w:p w14:paraId="4C17E4CE" w14:textId="77777777" w:rsidR="0072259A" w:rsidRDefault="0072259A" w:rsidP="004839AD">
      <w:pPr>
        <w:jc w:val="center"/>
        <w:rPr>
          <w:rFonts w:ascii="Calibri" w:hAnsi="Calibri" w:cs="Arial"/>
          <w:noProof/>
        </w:rPr>
      </w:pPr>
    </w:p>
    <w:p w14:paraId="3E94B19C" w14:textId="39082ED8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810C4">
        <w:rPr>
          <w:rFonts w:ascii="Calibri" w:hAnsi="Calibri" w:cs="Arial"/>
          <w:noProof/>
        </w:rPr>
        <w:t/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F34896">
        <w:rPr>
          <w:rFonts w:ascii="Calibri" w:hAnsi="Calibri" w:cs="Arial"/>
          <w:noProof/>
        </w:rPr>
        <w:br/>
        <w:t xml:space="preserve">undefined</w:t>
      </w:r>
      <w:r w:rsidR="00F34896" w:rsidRPr="00F03ECE">
        <w:rPr>
          <w:rFonts w:ascii="Calibri" w:hAnsi="Calibri" w:cs="Arial"/>
          <w:noProof/>
          <w:lang w:val="en-US"/>
        </w:rPr>
        <w:t/>
      </w:r>
      <w:r w:rsidR="00B01E5D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</w:rPr>
        <w:t/>
      </w:r>
    </w:p>
    <w:p w14:paraId="5B816295" w14:textId="5512948B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810C4">
        <w:rPr>
          <w:rFonts w:ascii="Calibri" w:hAnsi="Calibri" w:cs="Arial"/>
          <w:noProof/>
        </w:rPr>
        <w:t/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F34896">
        <w:rPr>
          <w:rFonts w:ascii="Calibri" w:hAnsi="Calibri" w:cs="Arial"/>
          <w:noProof/>
        </w:rPr>
        <w:br/>
        <w:t xml:space="preserve">undefined</w:t>
      </w:r>
      <w:r w:rsidR="00F34896" w:rsidRPr="00F03ECE">
        <w:rPr>
          <w:rFonts w:ascii="Calibri" w:hAnsi="Calibri" w:cs="Arial"/>
          <w:noProof/>
          <w:lang w:val="en-US"/>
        </w:rPr>
        <w:t/>
      </w:r>
      <w:r w:rsidR="00B01E5D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</w:rPr>
        <w:t/>
      </w:r>
    </w:p>
    <w:p w14:paraId="758E3918" w14:textId="77777777" w:rsidR="0072259A" w:rsidRDefault="0072259A" w:rsidP="004839AD">
      <w:pPr>
        <w:jc w:val="center"/>
        <w:rPr>
          <w:rFonts w:ascii="Calibri" w:hAnsi="Calibri" w:cs="Arial"/>
          <w:noProof/>
        </w:rPr>
      </w:pPr>
    </w:p>
    <w:p w14:paraId="1CFDD30C" w14:textId="64016A8D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810C4">
        <w:rPr>
          <w:rFonts w:ascii="Calibri" w:hAnsi="Calibri" w:cs="Arial"/>
          <w:noProof/>
        </w:rPr>
        <w:t/>
      </w:r>
      <w:r w:rsidRPr="00F03E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F34896">
        <w:rPr>
          <w:rFonts w:ascii="Calibri" w:hAnsi="Calibri" w:cs="Arial"/>
          <w:noProof/>
        </w:rPr>
        <w:br/>
        <w:t xml:space="preserve">undefined</w:t>
      </w:r>
      <w:r w:rsidR="00F34896" w:rsidRPr="00F03ECE">
        <w:rPr>
          <w:rFonts w:ascii="Calibri" w:hAnsi="Calibri" w:cs="Arial"/>
          <w:noProof/>
          <w:lang w:val="en-US"/>
        </w:rPr>
        <w:t/>
      </w:r>
      <w:r w:rsidR="00B01E5D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  <w:lang w:val="en-US"/>
        </w:rPr>
        <w:t/>
      </w:r>
      <w:r w:rsidR="00F34896">
        <w:rPr>
          <w:rFonts w:ascii="Calibri" w:hAnsi="Calibri" w:cs="Arial"/>
          <w:noProof/>
        </w:rPr>
        <w:t/>
      </w:r>
    </w:p>
    <w:p w14:paraId="3B9DB229" w14:textId="77777777" w:rsidR="0072259A" w:rsidRDefault="0072259A" w:rsidP="008D2CF1">
      <w:pPr>
        <w:rPr>
          <w:rFonts w:ascii="Calibri" w:hAnsi="Calibri" w:cs="Arial"/>
          <w:noProof/>
          <w:lang w:val="en-US"/>
        </w:rPr>
        <w:sectPr w:rsidR="0072259A" w:rsidSect="0072259A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66E353F2" w14:textId="77777777" w:rsidR="00F03ECE" w:rsidRPr="00F03ECE" w:rsidRDefault="00F03ECE" w:rsidP="008D2CF1">
      <w:pPr>
        <w:rPr>
          <w:rFonts w:ascii="Calibri" w:hAnsi="Calibri" w:cs="Arial"/>
          <w:noProof/>
          <w:lang w:val="en-US"/>
        </w:rPr>
      </w:pPr>
    </w:p>
    <w:p w14:paraId="1D4193EF" w14:textId="77777777" w:rsidR="002904A5" w:rsidRDefault="002904A5" w:rsidP="008D2CF1">
      <w:pPr>
        <w:rPr>
          <w:rFonts w:ascii="Calibri" w:hAnsi="Calibri" w:cs="Arial"/>
          <w:b/>
          <w:u w:val="single"/>
        </w:rPr>
      </w:pPr>
    </w:p>
    <w:p w14:paraId="76EEC926" w14:textId="77777777" w:rsidR="002904A5" w:rsidRDefault="002904A5" w:rsidP="008D2CF1">
      <w:pPr>
        <w:rPr>
          <w:rFonts w:ascii="Calibri" w:hAnsi="Calibri" w:cs="Arial"/>
          <w:b/>
          <w:u w:val="single"/>
        </w:rPr>
      </w:pPr>
    </w:p>
    <w:p w14:paraId="302D332E" w14:textId="10BE2BEB" w:rsidR="002904A5" w:rsidRDefault="00750A82" w:rsidP="008D2CF1">
      <w:pPr>
        <w:rPr>
          <w:rFonts w:ascii="Calibri" w:hAnsi="Calibri" w:cs="Arial"/>
          <w:b/>
          <w:u w:val="single"/>
        </w:rPr>
      </w:pPr>
      <w:r>
        <w:rPr>
          <w:rFonts w:ascii="Calibri" w:hAnsi="Calibri" w:cs="Arial"/>
          <w:b/>
          <w:u w:val="single"/>
        </w:rPr>
        <w:br w:type="page"/>
      </w:r>
    </w:p>
    <w:p w14:paraId="43E24E50" w14:textId="499C9FA0" w:rsidR="005D598C" w:rsidRDefault="004F1F0D" w:rsidP="008D2CF1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lastRenderedPageBreak/>
        <w:t>Integrity of flow monitoring 2.2</w:t>
      </w:r>
    </w:p>
    <w:p w14:paraId="270AC5BD" w14:textId="22EE3594" w:rsidR="004F1F0D" w:rsidRPr="0070736D" w:rsidRDefault="004F1F0D" w:rsidP="008D2CF1">
      <w:pPr>
        <w:rPr>
          <w:rFonts w:ascii="Calibri" w:hAnsi="Calibri" w:cs="Arial"/>
        </w:rPr>
      </w:pPr>
    </w:p>
    <w:p w14:paraId="7F10D0E2" w14:textId="252F5D2A" w:rsidR="00BD0331" w:rsidRPr="00192657" w:rsidRDefault="00192657" w:rsidP="0019265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theme="minorHAnsi"/>
          <w:lang w:val="en-US" w:eastAsia="en-US"/>
        </w:rPr>
        <w:t xml:space="preserve">undefined</w:t>
      </w:r>
      <w:r w:rsidRPr="00192657">
        <w:rPr>
          <w:rFonts w:asciiTheme="minorHAnsi" w:hAnsiTheme="minorHAnsi" w:cstheme="minorHAnsi"/>
          <w:lang w:val="en-US" w:eastAsia="en-US"/>
        </w:rPr>
        <w:t/>
      </w:r>
      <w:r>
        <w:rPr>
          <w:rFonts w:asciiTheme="minorHAnsi" w:hAnsiTheme="minorHAnsi" w:cstheme="minorHAnsi"/>
          <w:lang w:val="en-US" w:eastAsia="en-US"/>
        </w:rPr>
        <w:t/>
      </w:r>
    </w:p>
    <w:p w14:paraId="58621813" w14:textId="77777777" w:rsidR="00AC5CF4" w:rsidRDefault="00AC5CF4" w:rsidP="00AC5CF4">
      <w:pPr>
        <w:rPr>
          <w:rFonts w:ascii="Calibri" w:hAnsi="Calibri" w:cs="Arial"/>
          <w:szCs w:val="16"/>
        </w:rPr>
      </w:pPr>
    </w:p>
    <w:p w14:paraId="435C0172" w14:textId="24B1E3F3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192657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C5CF4">
        <w:rPr>
          <w:rFonts w:ascii="Calibri" w:hAnsi="Calibri" w:cs="Arial"/>
          <w:noProof/>
        </w:rPr>
        <w:br/>
        <w:t xml:space="preserve">undefined</w:t>
      </w:r>
      <w:r w:rsidR="00AC5CF4" w:rsidRPr="00192657">
        <w:rPr>
          <w:rFonts w:ascii="Calibri" w:hAnsi="Calibri" w:cs="Arial"/>
          <w:noProof/>
          <w:lang w:val="en-US"/>
        </w:rPr>
        <w:t/>
      </w:r>
      <w:r w:rsidR="00AC5CF4">
        <w:rPr>
          <w:rFonts w:ascii="Calibri" w:hAnsi="Calibri" w:cs="Arial"/>
          <w:noProof/>
          <w:lang w:val="en-US"/>
        </w:rPr>
        <w:t/>
      </w:r>
      <w:r w:rsidR="00AC5CF4">
        <w:rPr>
          <w:rFonts w:ascii="Calibri" w:hAnsi="Calibri" w:cs="Arial"/>
          <w:noProof/>
        </w:rPr>
        <w:t/>
      </w:r>
    </w:p>
    <w:p w14:paraId="15231171" w14:textId="77777777" w:rsidR="00D777EF" w:rsidRDefault="00D777EF" w:rsidP="00AC5CF4">
      <w:pPr>
        <w:jc w:val="center"/>
        <w:rPr>
          <w:rFonts w:ascii="Calibri" w:hAnsi="Calibri" w:cs="Arial"/>
          <w:noProof/>
        </w:rPr>
      </w:pPr>
    </w:p>
    <w:p w14:paraId="4D6836D7" w14:textId="77777777" w:rsidR="00D777EF" w:rsidRDefault="00D777EF" w:rsidP="00AC5CF4">
      <w:pPr>
        <w:jc w:val="center"/>
        <w:rPr>
          <w:rFonts w:ascii="Calibri" w:hAnsi="Calibri" w:cs="Arial"/>
          <w:noProof/>
        </w:rPr>
        <w:sectPr w:rsidR="00D777EF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BB0467C" w14:textId="5C5CBF9B" w:rsidR="00192657" w:rsidRDefault="00192657" w:rsidP="00AC5CF4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192657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B2B0E">
        <w:rPr>
          <w:rFonts w:ascii="Calibri" w:hAnsi="Calibri" w:cs="Arial"/>
          <w:noProof/>
        </w:rPr>
        <w:br/>
        <w:t xml:space="preserve">undefined</w:t>
      </w:r>
      <w:r w:rsidR="009B2B0E" w:rsidRPr="00192657">
        <w:rPr>
          <w:rFonts w:ascii="Calibri" w:hAnsi="Calibri" w:cs="Arial"/>
          <w:noProof/>
          <w:lang w:val="en-US"/>
        </w:rPr>
        <w:t/>
      </w:r>
      <w:r w:rsidR="00AC3812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</w:rPr>
        <w:t/>
      </w:r>
    </w:p>
    <w:p w14:paraId="08D1FF84" w14:textId="77777777" w:rsidR="00D777EF" w:rsidRPr="00192657" w:rsidRDefault="00D777EF" w:rsidP="00AC5CF4">
      <w:pPr>
        <w:jc w:val="center"/>
        <w:rPr>
          <w:rFonts w:ascii="Calibri" w:hAnsi="Calibri" w:cs="Arial"/>
          <w:noProof/>
          <w:lang w:val="en-US"/>
        </w:rPr>
      </w:pPr>
    </w:p>
    <w:p w14:paraId="748CD53E" w14:textId="5322A5A5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192657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B2B0E">
        <w:rPr>
          <w:rFonts w:ascii="Calibri" w:hAnsi="Calibri" w:cs="Arial"/>
          <w:noProof/>
        </w:rPr>
        <w:br/>
        <w:t xml:space="preserve">undefined</w:t>
      </w:r>
      <w:r w:rsidR="009B2B0E" w:rsidRPr="00192657">
        <w:rPr>
          <w:rFonts w:ascii="Calibri" w:hAnsi="Calibri" w:cs="Arial"/>
          <w:noProof/>
          <w:lang w:val="en-US"/>
        </w:rPr>
        <w:t/>
      </w:r>
      <w:r w:rsidR="00AC3812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</w:rPr>
        <w:t/>
      </w:r>
    </w:p>
    <w:p w14:paraId="59DD8F54" w14:textId="02C42605" w:rsidR="00192657" w:rsidRDefault="00192657" w:rsidP="00AC5CF4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192657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B2B0E">
        <w:rPr>
          <w:rFonts w:ascii="Calibri" w:hAnsi="Calibri" w:cs="Arial"/>
          <w:noProof/>
        </w:rPr>
        <w:br/>
        <w:t xml:space="preserve">undefined</w:t>
      </w:r>
      <w:r w:rsidR="009B2B0E" w:rsidRPr="00192657">
        <w:rPr>
          <w:rFonts w:ascii="Calibri" w:hAnsi="Calibri" w:cs="Arial"/>
          <w:noProof/>
          <w:lang w:val="en-US"/>
        </w:rPr>
        <w:t/>
      </w:r>
      <w:r w:rsidR="00AC3812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</w:rPr>
        <w:t/>
      </w:r>
    </w:p>
    <w:p w14:paraId="00B4A39A" w14:textId="77777777" w:rsidR="00D777EF" w:rsidRPr="00192657" w:rsidRDefault="00D777EF" w:rsidP="00AC5CF4">
      <w:pPr>
        <w:jc w:val="center"/>
        <w:rPr>
          <w:rFonts w:ascii="Calibri" w:hAnsi="Calibri" w:cs="Arial"/>
          <w:noProof/>
          <w:lang w:val="en-US"/>
        </w:rPr>
      </w:pPr>
    </w:p>
    <w:p w14:paraId="23D06142" w14:textId="42F1B95F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192657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B2B0E">
        <w:rPr>
          <w:rFonts w:ascii="Calibri" w:hAnsi="Calibri" w:cs="Arial"/>
          <w:noProof/>
        </w:rPr>
        <w:br/>
        <w:t xml:space="preserve">undefined</w:t>
      </w:r>
      <w:r w:rsidR="009B2B0E" w:rsidRPr="00192657">
        <w:rPr>
          <w:rFonts w:ascii="Calibri" w:hAnsi="Calibri" w:cs="Arial"/>
          <w:noProof/>
          <w:lang w:val="en-US"/>
        </w:rPr>
        <w:t/>
      </w:r>
      <w:r w:rsidR="00AC3812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  <w:lang w:val="en-US"/>
        </w:rPr>
        <w:t/>
      </w:r>
      <w:r w:rsidR="009B2B0E">
        <w:rPr>
          <w:rFonts w:ascii="Calibri" w:hAnsi="Calibri" w:cs="Arial"/>
          <w:noProof/>
        </w:rPr>
        <w:t/>
      </w:r>
    </w:p>
    <w:p w14:paraId="320CA6A8" w14:textId="77777777" w:rsidR="00D777EF" w:rsidRDefault="00D777EF" w:rsidP="00192657">
      <w:pPr>
        <w:rPr>
          <w:rFonts w:ascii="Calibri" w:hAnsi="Calibri" w:cs="Arial"/>
          <w:szCs w:val="16"/>
        </w:rPr>
        <w:sectPr w:rsidR="00D777EF" w:rsidSect="00D777EF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EE6B9BC" w14:textId="105DEF55" w:rsidR="00DB6309" w:rsidRDefault="00DB6309" w:rsidP="00192657">
      <w:pPr>
        <w:rPr>
          <w:rFonts w:ascii="Calibri" w:hAnsi="Calibri" w:cs="Arial"/>
          <w:szCs w:val="16"/>
        </w:rPr>
      </w:pPr>
    </w:p>
    <w:p w14:paraId="2A0E93D4" w14:textId="5F4B1D85" w:rsidR="008625C4" w:rsidRPr="00750A82" w:rsidRDefault="00750A82" w:rsidP="009010ED">
      <w:pPr>
        <w:rPr>
          <w:rFonts w:ascii="Calibri" w:hAnsi="Calibri" w:cs="Arial"/>
          <w:szCs w:val="16"/>
        </w:rPr>
      </w:pPr>
      <w:r>
        <w:rPr>
          <w:rFonts w:ascii="Calibri" w:hAnsi="Calibri" w:cs="Arial"/>
          <w:szCs w:val="16"/>
        </w:rPr>
        <w:br w:type="page"/>
      </w:r>
    </w:p>
    <w:p w14:paraId="4DA45630" w14:textId="39512FC3" w:rsidR="00F93FF7" w:rsidRPr="00377191" w:rsidRDefault="004408BF" w:rsidP="009010ED">
      <w:pPr>
        <w:rPr>
          <w:rFonts w:ascii="Calibri" w:hAnsi="Calibri" w:cs="Arial"/>
        </w:rPr>
      </w:pPr>
      <w:r w:rsidRPr="00377191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Site </w:t>
      </w:r>
      <w:r w:rsidR="007510FC" w:rsidRPr="00377191">
        <w:rPr>
          <w:rFonts w:ascii="Calibri" w:hAnsi="Calibri" w:cs="Arial"/>
          <w:b/>
          <w:sz w:val="24"/>
          <w:szCs w:val="24"/>
          <w:u w:val="single"/>
        </w:rPr>
        <w:t>i</w:t>
      </w:r>
      <w:r w:rsidRPr="00377191">
        <w:rPr>
          <w:rFonts w:ascii="Calibri" w:hAnsi="Calibri" w:cs="Arial"/>
          <w:b/>
          <w:sz w:val="24"/>
          <w:szCs w:val="24"/>
          <w:u w:val="single"/>
        </w:rPr>
        <w:t>nspection of f</w:t>
      </w:r>
      <w:r w:rsidR="00F93FF7" w:rsidRPr="00377191">
        <w:rPr>
          <w:rFonts w:ascii="Calibri" w:hAnsi="Calibri" w:cs="Arial"/>
          <w:b/>
          <w:sz w:val="24"/>
          <w:szCs w:val="24"/>
          <w:u w:val="single"/>
        </w:rPr>
        <w:t>low monitoring system 3.0</w:t>
      </w:r>
    </w:p>
    <w:p w14:paraId="348B54F7" w14:textId="76EC6344" w:rsidR="00F93FF7" w:rsidRPr="00377191" w:rsidRDefault="00F93FF7" w:rsidP="005D057C">
      <w:pPr>
        <w:rPr>
          <w:rFonts w:ascii="Calibri" w:hAnsi="Calibri" w:cs="Arial"/>
        </w:rPr>
      </w:pPr>
    </w:p>
    <w:p w14:paraId="6047664A" w14:textId="09D07BC1" w:rsidR="008D2CF1" w:rsidRPr="00377191" w:rsidRDefault="004C00C5" w:rsidP="008D2CF1">
      <w:pPr>
        <w:rPr>
          <w:rFonts w:ascii="Calibri" w:hAnsi="Calibri" w:cs="Arial"/>
          <w:b/>
          <w:u w:val="single"/>
        </w:rPr>
      </w:pPr>
      <w:r w:rsidRPr="00377191">
        <w:rPr>
          <w:rFonts w:ascii="Calibri" w:hAnsi="Calibri" w:cs="Arial"/>
          <w:b/>
          <w:u w:val="single"/>
        </w:rPr>
        <w:t>Primary device </w:t>
      </w:r>
      <w:r w:rsidR="008D2CF1" w:rsidRPr="00377191">
        <w:rPr>
          <w:rFonts w:ascii="Calibri" w:hAnsi="Calibri" w:cs="Arial"/>
          <w:b/>
          <w:u w:val="single"/>
        </w:rPr>
        <w:t/>
      </w:r>
      <w:r w:rsidR="007510FC" w:rsidRPr="00377191">
        <w:rPr>
          <w:rFonts w:ascii="Calibri" w:hAnsi="Calibri" w:cs="Arial"/>
          <w:b/>
          <w:u w:val="single"/>
        </w:rPr>
        <w:t/>
      </w:r>
      <w:r w:rsidR="008D2CF1" w:rsidRPr="00377191">
        <w:rPr>
          <w:rFonts w:ascii="Calibri" w:hAnsi="Calibri" w:cs="Arial"/>
          <w:b/>
          <w:u w:val="single"/>
        </w:rPr>
        <w:t/>
      </w:r>
      <w:r w:rsidR="007510FC" w:rsidRPr="00377191">
        <w:rPr>
          <w:rFonts w:ascii="Calibri" w:hAnsi="Calibri" w:cs="Arial"/>
          <w:b/>
          <w:u w:val="single"/>
        </w:rPr>
        <w:t/>
      </w:r>
      <w:r w:rsidR="008D2CF1" w:rsidRPr="00377191">
        <w:rPr>
          <w:rFonts w:ascii="Calibri" w:hAnsi="Calibri" w:cs="Arial"/>
          <w:b/>
          <w:u w:val="single"/>
        </w:rPr>
        <w:t/>
      </w:r>
      <w:r w:rsidRPr="00377191">
        <w:rPr>
          <w:rFonts w:ascii="Calibri" w:hAnsi="Calibri" w:cs="Arial"/>
          <w:b/>
          <w:u w:val="single"/>
        </w:rPr>
        <w:t/>
      </w:r>
      <w:r w:rsidR="008D2CF1" w:rsidRPr="00377191">
        <w:rPr>
          <w:rFonts w:ascii="Calibri" w:hAnsi="Calibri" w:cs="Arial"/>
          <w:b/>
          <w:u w:val="single"/>
        </w:rPr>
        <w:t xml:space="preserve"> 3.1</w:t>
      </w:r>
    </w:p>
    <w:p w14:paraId="2E2C0791" w14:textId="393870A0" w:rsidR="006B7BAE" w:rsidRDefault="006B7BAE" w:rsidP="008D2CF1">
      <w:pPr>
        <w:rPr>
          <w:rFonts w:ascii="Calibri" w:hAnsi="Calibri" w:cs="Arial"/>
          <w:b/>
          <w:u w:val="single"/>
        </w:rPr>
      </w:pPr>
    </w:p>
    <w:p w14:paraId="696F1273" w14:textId="31819EEC" w:rsidR="00BD0331" w:rsidRPr="00BD0331" w:rsidRDefault="00593232" w:rsidP="00BD033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 xml:space="preserve">undefined</w:t>
      </w:r>
      <w:r w:rsidRPr="00593232">
        <w:rPr>
          <w:rFonts w:asciiTheme="minorHAnsi" w:hAnsiTheme="minorHAnsi" w:cstheme="minorHAnsi"/>
          <w:lang w:val="en-US"/>
        </w:rPr>
        <w:t/>
      </w:r>
      <w:r>
        <w:rPr>
          <w:rFonts w:asciiTheme="minorHAnsi" w:hAnsiTheme="minorHAnsi" w:cstheme="minorHAnsi"/>
        </w:rPr>
        <w:t/>
      </w:r>
      <w:r w:rsidR="00BD0331" w:rsidRPr="00BD0331">
        <w:rPr>
          <w:rFonts w:asciiTheme="minorHAnsi" w:hAnsiTheme="minorHAnsi" w:cstheme="minorHAnsi"/>
          <w:lang w:val="en-US" w:eastAsia="en-US"/>
        </w:rPr>
        <w:t xml:space="preserve"> </w:t>
      </w:r>
    </w:p>
    <w:p w14:paraId="36E0D558" w14:textId="0862C93F" w:rsidR="001747D5" w:rsidRDefault="001747D5" w:rsidP="008625C4">
      <w:pPr>
        <w:rPr>
          <w:rFonts w:ascii="Calibri" w:hAnsi="Calibri" w:cs="Arial"/>
          <w:highlight w:val="green"/>
        </w:rPr>
      </w:pPr>
    </w:p>
    <w:p w14:paraId="45A61D1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32022CB" w14:textId="35CB5745" w:rsidR="00FD44C6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5932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FD44C6">
        <w:rPr>
          <w:rFonts w:ascii="Calibri" w:hAnsi="Calibri" w:cs="Arial"/>
          <w:noProof/>
        </w:rPr>
        <w:br/>
        <w:t xml:space="preserve">undefined</w:t>
      </w:r>
      <w:r w:rsidR="00FD44C6" w:rsidRPr="00593232">
        <w:rPr>
          <w:rFonts w:ascii="Calibri" w:hAnsi="Calibri" w:cs="Arial"/>
          <w:noProof/>
          <w:lang w:val="en-US"/>
        </w:rPr>
        <w:t/>
      </w:r>
      <w:r w:rsidR="00FD44C6">
        <w:rPr>
          <w:rFonts w:ascii="Calibri" w:hAnsi="Calibri" w:cs="Arial"/>
          <w:noProof/>
          <w:lang w:val="en-US"/>
        </w:rPr>
        <w:t/>
      </w:r>
      <w:r w:rsidR="00FD44C6">
        <w:rPr>
          <w:rFonts w:ascii="Calibri" w:hAnsi="Calibri" w:cs="Arial"/>
          <w:noProof/>
        </w:rPr>
        <w:t/>
      </w:r>
    </w:p>
    <w:p w14:paraId="7E849F57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030E8637" w14:textId="77777777" w:rsidR="00A72361" w:rsidRDefault="00A72361" w:rsidP="00FD44C6">
      <w:pPr>
        <w:jc w:val="center"/>
        <w:rPr>
          <w:rFonts w:ascii="Calibri" w:hAnsi="Calibri" w:cs="Arial"/>
          <w:noProof/>
        </w:rPr>
        <w:sectPr w:rsidR="00A72361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0B5A2D01" w14:textId="2197045F" w:rsidR="00593232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5932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870AF0">
        <w:rPr>
          <w:rFonts w:ascii="Calibri" w:hAnsi="Calibri" w:cs="Arial"/>
          <w:noProof/>
        </w:rPr>
        <w:br/>
        <w:t xml:space="preserve">undefined</w:t>
      </w:r>
      <w:r w:rsidR="00870AF0" w:rsidRPr="00593232">
        <w:rPr>
          <w:rFonts w:ascii="Calibri" w:hAnsi="Calibri" w:cs="Arial"/>
          <w:noProof/>
          <w:lang w:val="en-US"/>
        </w:rPr>
        <w:t/>
      </w:r>
      <w:r w:rsidR="00E764B1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</w:rPr>
        <w:t/>
      </w:r>
    </w:p>
    <w:p w14:paraId="30D71A65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1D7D468C" w14:textId="50DE45D6" w:rsidR="00593232" w:rsidRPr="00192657" w:rsidRDefault="00593232" w:rsidP="00FD44C6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5932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870AF0">
        <w:rPr>
          <w:rFonts w:ascii="Calibri" w:hAnsi="Calibri" w:cs="Arial"/>
          <w:noProof/>
        </w:rPr>
        <w:br/>
        <w:t xml:space="preserve">undefined</w:t>
      </w:r>
      <w:r w:rsidR="00870AF0" w:rsidRPr="00593232">
        <w:rPr>
          <w:rFonts w:ascii="Calibri" w:hAnsi="Calibri" w:cs="Arial"/>
          <w:noProof/>
          <w:lang w:val="en-US"/>
        </w:rPr>
        <w:t/>
      </w:r>
      <w:r w:rsidR="00E764B1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</w:rPr>
        <w:t/>
      </w:r>
    </w:p>
    <w:p w14:paraId="6A0831C3" w14:textId="36C33DB3" w:rsidR="00593232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5932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870AF0">
        <w:rPr>
          <w:rFonts w:ascii="Calibri" w:hAnsi="Calibri" w:cs="Arial"/>
          <w:noProof/>
        </w:rPr>
        <w:br/>
        <w:t xml:space="preserve">undefined</w:t>
      </w:r>
      <w:r w:rsidR="00870AF0" w:rsidRPr="00593232">
        <w:rPr>
          <w:rFonts w:ascii="Calibri" w:hAnsi="Calibri" w:cs="Arial"/>
          <w:noProof/>
          <w:lang w:val="en-US"/>
        </w:rPr>
        <w:t/>
      </w:r>
      <w:r w:rsidR="00E764B1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</w:rPr>
        <w:t/>
      </w:r>
    </w:p>
    <w:p w14:paraId="25C3EBDE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5769FBED" w14:textId="01BB7F9A" w:rsidR="00593232" w:rsidRPr="00192657" w:rsidRDefault="00593232" w:rsidP="00FD44C6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5932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870AF0">
        <w:rPr>
          <w:rFonts w:ascii="Calibri" w:hAnsi="Calibri" w:cs="Arial"/>
          <w:noProof/>
        </w:rPr>
        <w:br/>
        <w:t xml:space="preserve">undefined</w:t>
      </w:r>
      <w:r w:rsidR="00870AF0" w:rsidRPr="00593232">
        <w:rPr>
          <w:rFonts w:ascii="Calibri" w:hAnsi="Calibri" w:cs="Arial"/>
          <w:noProof/>
          <w:lang w:val="en-US"/>
        </w:rPr>
        <w:t/>
      </w:r>
      <w:r w:rsidR="00E764B1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  <w:lang w:val="en-US"/>
        </w:rPr>
        <w:t/>
      </w:r>
      <w:r w:rsidR="00870AF0">
        <w:rPr>
          <w:rFonts w:ascii="Calibri" w:hAnsi="Calibri" w:cs="Arial"/>
          <w:noProof/>
        </w:rPr>
        <w:t/>
      </w:r>
    </w:p>
    <w:p w14:paraId="5F3F9364" w14:textId="77777777" w:rsidR="00A72361" w:rsidRDefault="00A72361" w:rsidP="008625C4">
      <w:pPr>
        <w:rPr>
          <w:rFonts w:ascii="Calibri" w:hAnsi="Calibri" w:cs="Arial"/>
          <w:highlight w:val="green"/>
        </w:rPr>
        <w:sectPr w:rsidR="00A72361" w:rsidSect="00A72361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7B24ECC4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94D1C8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4584B1A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9EB6BA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152C58D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BAEC1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5FF537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16DBDC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B7B4995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FBFBD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73C9FC24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578EABC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30B40DD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3308CB1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8D5B3E5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C697B40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D94C1F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77FF37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2464F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E8AFC2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CF4E383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9A51EB0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9234A83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1A8E3F1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2BE03A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31CCCD1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B77B96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4EAEC5B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E39D706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1593B3B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372D0DB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A0CD244" w14:textId="77777777" w:rsidR="005B0242" w:rsidRPr="008625C4" w:rsidRDefault="005B0242" w:rsidP="008625C4">
      <w:pPr>
        <w:rPr>
          <w:rFonts w:ascii="Calibri" w:hAnsi="Calibri" w:cs="Arial"/>
          <w:highlight w:val="green"/>
        </w:rPr>
      </w:pPr>
    </w:p>
    <w:p w14:paraId="6C09C381" w14:textId="50E638EB" w:rsidR="009C5B9E" w:rsidRDefault="009C5B9E" w:rsidP="002C494C">
      <w:pPr>
        <w:rPr>
          <w:rFonts w:asciiTheme="minorHAnsi" w:hAnsiTheme="minorHAnsi" w:cstheme="minorHAnsi"/>
        </w:rPr>
      </w:pPr>
    </w:p>
    <w:p w14:paraId="6507793B" w14:textId="6AC6886F" w:rsidR="00AF6CE8" w:rsidRPr="0070736D" w:rsidRDefault="00AF6CE8" w:rsidP="00784D36">
      <w:pPr>
        <w:jc w:val="center"/>
        <w:rPr>
          <w:rFonts w:ascii="Calibri" w:hAnsi="Calibri" w:cs="Arial"/>
          <w:highlight w:val="green"/>
        </w:rPr>
      </w:pPr>
    </w:p>
    <w:p w14:paraId="6AC2CA89" w14:textId="5BD5CD99" w:rsidR="00AF6CE8" w:rsidRPr="003E2941" w:rsidRDefault="00AF6CE8" w:rsidP="00AF6CE8">
      <w:pPr>
        <w:jc w:val="center"/>
        <w:rPr>
          <w:rFonts w:ascii="Calibri" w:hAnsi="Calibri" w:cs="Arial"/>
        </w:rPr>
      </w:pPr>
    </w:p>
    <w:p w14:paraId="11DB5822" w14:textId="7D0D281F" w:rsidR="001B5D0F" w:rsidRDefault="001B5D0F" w:rsidP="00AE701D">
      <w:pPr>
        <w:rPr>
          <w:rFonts w:ascii="Calibri" w:hAnsi="Calibri" w:cs="Arial"/>
        </w:rPr>
      </w:pPr>
    </w:p>
    <w:p w14:paraId="379C10D3" w14:textId="0AD7AAEB" w:rsidR="001B5D0F" w:rsidRDefault="001747D5" w:rsidP="00AE701D">
      <w:pPr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0DDACD1C" w14:textId="4B515266" w:rsidR="008D2CF1" w:rsidRPr="00E544BB" w:rsidRDefault="006B7BAE" w:rsidP="00AE701D">
      <w:pPr>
        <w:rPr>
          <w:rFonts w:ascii="Calibri" w:hAnsi="Calibri" w:cs="Arial"/>
        </w:rPr>
      </w:pPr>
      <w:r w:rsidRPr="00E544BB">
        <w:rPr>
          <w:rFonts w:ascii="Calibri" w:hAnsi="Calibri" w:cs="Arial"/>
          <w:b/>
          <w:u w:val="single"/>
        </w:rPr>
        <w:lastRenderedPageBreak/>
        <w:t>Secondary device </w:t>
      </w:r>
      <w:r w:rsidR="008D2CF1" w:rsidRPr="00E544BB">
        <w:rPr>
          <w:rFonts w:ascii="Calibri" w:hAnsi="Calibri" w:cs="Arial"/>
          <w:b/>
          <w:u w:val="single"/>
        </w:rPr>
        <w:t/>
      </w:r>
      <w:r w:rsidR="007510FC" w:rsidRPr="00E544BB">
        <w:rPr>
          <w:rFonts w:ascii="Calibri" w:hAnsi="Calibri" w:cs="Arial"/>
          <w:b/>
          <w:u w:val="single"/>
        </w:rPr>
        <w:t/>
      </w:r>
      <w:r w:rsidR="008D2CF1" w:rsidRPr="00E544BB">
        <w:rPr>
          <w:rFonts w:ascii="Calibri" w:hAnsi="Calibri" w:cs="Arial"/>
          <w:b/>
          <w:u w:val="single"/>
        </w:rPr>
        <w:t/>
      </w:r>
      <w:r w:rsidR="007510FC" w:rsidRPr="00E544BB">
        <w:rPr>
          <w:rFonts w:ascii="Calibri" w:hAnsi="Calibri" w:cs="Arial"/>
          <w:b/>
          <w:u w:val="single"/>
        </w:rPr>
        <w:t/>
      </w:r>
      <w:r w:rsidR="008D2CF1" w:rsidRPr="00E544BB">
        <w:rPr>
          <w:rFonts w:ascii="Calibri" w:hAnsi="Calibri" w:cs="Arial"/>
          <w:b/>
          <w:u w:val="single"/>
        </w:rPr>
        <w:t/>
      </w:r>
      <w:r w:rsidRPr="00E544BB">
        <w:rPr>
          <w:rFonts w:ascii="Calibri" w:hAnsi="Calibri" w:cs="Arial"/>
          <w:b/>
          <w:u w:val="single"/>
        </w:rPr>
        <w:t/>
      </w:r>
      <w:r w:rsidR="008D2CF1" w:rsidRPr="00E544BB">
        <w:rPr>
          <w:rFonts w:ascii="Calibri" w:hAnsi="Calibri" w:cs="Arial"/>
          <w:b/>
          <w:u w:val="single"/>
        </w:rPr>
        <w:t xml:space="preserve"> 3.2</w:t>
      </w:r>
    </w:p>
    <w:p w14:paraId="1DFB6671" w14:textId="18230F7C" w:rsidR="006B7BAE" w:rsidRPr="00E544BB" w:rsidRDefault="006B7BAE" w:rsidP="008D2CF1">
      <w:pPr>
        <w:rPr>
          <w:rFonts w:ascii="Calibri" w:hAnsi="Calibri" w:cs="Arial"/>
          <w:b/>
          <w:u w:val="single"/>
        </w:rPr>
      </w:pPr>
    </w:p>
    <w:p w14:paraId="41CC32BF" w14:textId="2D242A26" w:rsidR="001B5D0F" w:rsidRPr="008625C4" w:rsidRDefault="004D496D" w:rsidP="004D49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theme="minorHAnsi"/>
          <w:lang w:val="en-US" w:eastAsia="en-US"/>
        </w:rPr>
        <w:t xml:space="preserve">undefined</w:t>
      </w:r>
      <w:r w:rsidRPr="004D496D">
        <w:rPr>
          <w:rFonts w:asciiTheme="minorHAnsi" w:hAnsiTheme="minorHAnsi" w:cstheme="minorHAnsi"/>
          <w:lang w:val="en-US" w:eastAsia="en-US"/>
        </w:rPr>
        <w:t/>
      </w:r>
      <w:r>
        <w:rPr>
          <w:rFonts w:asciiTheme="minorHAnsi" w:hAnsiTheme="minorHAnsi" w:cstheme="minorHAnsi"/>
          <w:lang w:val="en-US" w:eastAsia="en-US"/>
        </w:rPr>
        <w:t/>
      </w:r>
    </w:p>
    <w:p w14:paraId="79DD449C" w14:textId="3EC246A3" w:rsidR="00682666" w:rsidRPr="00511BF9" w:rsidRDefault="00830C6D" w:rsidP="00DA3FD9">
      <w:pPr>
        <w:rPr>
          <w:rFonts w:ascii="Calibri" w:hAnsi="Calibri" w:cs="Arial"/>
        </w:rPr>
      </w:pPr>
      <w:r w:rsidRPr="006E3F68">
        <w:rPr>
          <w:noProof/>
        </w:rPr>
        <w:t xml:space="preserve">  </w:t>
      </w:r>
      <w:r w:rsidR="006E3F68">
        <w:rPr>
          <w:noProof/>
        </w:rPr>
        <w:t xml:space="preserve"> </w:t>
      </w:r>
    </w:p>
    <w:p w14:paraId="389E06F0" w14:textId="3AA82948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682666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511BF9">
        <w:rPr>
          <w:rFonts w:ascii="Calibri" w:hAnsi="Calibri" w:cs="Arial"/>
          <w:noProof/>
        </w:rPr>
        <w:br/>
        <w:t xml:space="preserve">undefined</w:t>
      </w:r>
      <w:r w:rsidR="00511BF9" w:rsidRPr="00682666">
        <w:rPr>
          <w:rFonts w:ascii="Calibri" w:hAnsi="Calibri" w:cs="Arial"/>
          <w:noProof/>
          <w:lang w:val="en-US"/>
        </w:rPr>
        <w:t/>
      </w:r>
      <w:r w:rsidR="00511BF9">
        <w:rPr>
          <w:rFonts w:ascii="Calibri" w:hAnsi="Calibri" w:cs="Arial"/>
          <w:noProof/>
          <w:lang w:val="en-US"/>
        </w:rPr>
        <w:t/>
      </w:r>
      <w:r w:rsidR="00511BF9">
        <w:rPr>
          <w:rFonts w:ascii="Calibri" w:hAnsi="Calibri" w:cs="Arial"/>
          <w:noProof/>
        </w:rPr>
        <w:t/>
      </w:r>
    </w:p>
    <w:p w14:paraId="0813C1E4" w14:textId="77777777" w:rsidR="00B90F62" w:rsidRDefault="00B90F62" w:rsidP="00511BF9">
      <w:pPr>
        <w:jc w:val="center"/>
        <w:rPr>
          <w:rFonts w:ascii="Calibri" w:hAnsi="Calibri" w:cs="Arial"/>
          <w:noProof/>
        </w:rPr>
      </w:pPr>
    </w:p>
    <w:p w14:paraId="5091D695" w14:textId="77777777" w:rsidR="00B90F62" w:rsidRDefault="00B90F62" w:rsidP="00511BF9">
      <w:pPr>
        <w:jc w:val="center"/>
        <w:rPr>
          <w:rFonts w:ascii="Calibri" w:hAnsi="Calibri" w:cs="Arial"/>
          <w:noProof/>
        </w:rPr>
        <w:sectPr w:rsidR="00B90F62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217CFF2E" w14:textId="2E574FD0" w:rsidR="00682666" w:rsidRDefault="00682666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682666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37FDE7E2" w14:textId="1C882C53" w:rsidR="00914957" w:rsidRDefault="00914957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 xml:space="preserve">undefined</w:t>
      </w:r>
      <w:r w:rsidRPr="00682666">
        <w:rPr>
          <w:rFonts w:ascii="Calibri" w:hAnsi="Calibri" w:cs="Arial"/>
          <w:noProof/>
          <w:lang w:val="en-US"/>
        </w:rPr>
        <w:t/>
      </w:r>
      <w:r w:rsidR="00180C7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5B4F39CD" w14:textId="77777777" w:rsidR="00B90F62" w:rsidRPr="00192657" w:rsidRDefault="00B90F62" w:rsidP="00511BF9">
      <w:pPr>
        <w:jc w:val="center"/>
        <w:rPr>
          <w:rFonts w:ascii="Calibri" w:hAnsi="Calibri" w:cs="Arial"/>
          <w:noProof/>
          <w:lang w:val="en-US"/>
        </w:rPr>
      </w:pPr>
    </w:p>
    <w:p w14:paraId="535640F5" w14:textId="75FE25B2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682666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14957">
        <w:rPr>
          <w:rFonts w:ascii="Calibri" w:hAnsi="Calibri" w:cs="Arial"/>
          <w:noProof/>
        </w:rPr>
        <w:br/>
        <w:t xml:space="preserve">undefined</w:t>
      </w:r>
      <w:r w:rsidR="00914957" w:rsidRPr="00682666">
        <w:rPr>
          <w:rFonts w:ascii="Calibri" w:hAnsi="Calibri" w:cs="Arial"/>
          <w:noProof/>
          <w:lang w:val="en-US"/>
        </w:rPr>
        <w:t/>
      </w:r>
      <w:r w:rsidR="00180C75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</w:rPr>
        <w:t/>
      </w:r>
    </w:p>
    <w:p w14:paraId="2F06C827" w14:textId="3A7A9C29" w:rsidR="00682666" w:rsidRDefault="00682666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682666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14957">
        <w:rPr>
          <w:rFonts w:ascii="Calibri" w:hAnsi="Calibri" w:cs="Arial"/>
          <w:noProof/>
        </w:rPr>
        <w:br/>
        <w:t xml:space="preserve">undefined</w:t>
      </w:r>
      <w:r w:rsidR="00914957" w:rsidRPr="00682666">
        <w:rPr>
          <w:rFonts w:ascii="Calibri" w:hAnsi="Calibri" w:cs="Arial"/>
          <w:noProof/>
          <w:lang w:val="en-US"/>
        </w:rPr>
        <w:t/>
      </w:r>
      <w:r w:rsidR="00180C75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</w:rPr>
        <w:t/>
      </w:r>
    </w:p>
    <w:p w14:paraId="28968614" w14:textId="77777777" w:rsidR="00B90F62" w:rsidRPr="00192657" w:rsidRDefault="00B90F62" w:rsidP="00511BF9">
      <w:pPr>
        <w:jc w:val="center"/>
        <w:rPr>
          <w:rFonts w:ascii="Calibri" w:hAnsi="Calibri" w:cs="Arial"/>
          <w:noProof/>
          <w:lang w:val="en-US"/>
        </w:rPr>
      </w:pPr>
    </w:p>
    <w:p w14:paraId="32394F25" w14:textId="15E063B9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682666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14957">
        <w:rPr>
          <w:rFonts w:ascii="Calibri" w:hAnsi="Calibri" w:cs="Arial"/>
          <w:noProof/>
        </w:rPr>
        <w:br/>
        <w:t xml:space="preserve">undefined</w:t>
      </w:r>
      <w:r w:rsidR="00914957" w:rsidRPr="00682666">
        <w:rPr>
          <w:rFonts w:ascii="Calibri" w:hAnsi="Calibri" w:cs="Arial"/>
          <w:noProof/>
          <w:lang w:val="en-US"/>
        </w:rPr>
        <w:t/>
      </w:r>
      <w:r w:rsidR="00180C75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  <w:lang w:val="en-US"/>
        </w:rPr>
        <w:t/>
      </w:r>
      <w:r w:rsidR="00914957">
        <w:rPr>
          <w:rFonts w:ascii="Calibri" w:hAnsi="Calibri" w:cs="Arial"/>
          <w:noProof/>
        </w:rPr>
        <w:t/>
      </w:r>
    </w:p>
    <w:p w14:paraId="05E1E59A" w14:textId="77777777" w:rsidR="00B90F62" w:rsidRDefault="00B90F62" w:rsidP="000B393C">
      <w:pPr>
        <w:ind w:right="-710"/>
        <w:rPr>
          <w:rFonts w:ascii="Calibri" w:hAnsi="Calibri" w:cs="Arial"/>
        </w:rPr>
        <w:sectPr w:rsidR="00B90F62" w:rsidSect="00B90F62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90863BA" w14:textId="2510DC52" w:rsidR="009A4996" w:rsidRDefault="009A4996" w:rsidP="000B393C">
      <w:pPr>
        <w:ind w:right="-710"/>
        <w:rPr>
          <w:rFonts w:ascii="Calibri" w:hAnsi="Calibri" w:cs="Arial"/>
        </w:rPr>
      </w:pPr>
    </w:p>
    <w:p w14:paraId="243B9C9E" w14:textId="6138092C" w:rsidR="001747D5" w:rsidRPr="00430E23" w:rsidRDefault="002C494C" w:rsidP="00AF6CE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E9931FE" w14:textId="63DB182B" w:rsidR="005E77CB" w:rsidRPr="00C20BA2" w:rsidRDefault="00430E23" w:rsidP="005E77CB">
      <w:pPr>
        <w:rPr>
          <w:rFonts w:ascii="Calibri" w:hAnsi="Calibri" w:cs="Arial"/>
          <w:b/>
          <w:u w:val="single"/>
        </w:rPr>
      </w:pPr>
      <w:r w:rsidRPr="001136B3">
        <w:rPr>
          <w:rFonts w:ascii="Calibri" w:hAnsi="Calibri" w:cs="Arial"/>
          <w:b/>
          <w:u w:val="single"/>
        </w:rPr>
        <w:lastRenderedPageBreak/>
        <w:t>Flow Meter Verification 3.3</w:t>
      </w:r>
    </w:p>
    <w:p w14:paraId="261F9B2B" w14:textId="0BAC84EB" w:rsidR="005E77CB" w:rsidRPr="00C20BA2" w:rsidRDefault="005E77CB" w:rsidP="005E77CB">
      <w:pPr>
        <w:rPr>
          <w:rFonts w:ascii="Calibri" w:hAnsi="Calibri" w:cs="Arial"/>
          <w:b/>
          <w:u w:val="single"/>
        </w:rPr>
      </w:pPr>
      <w:bookmarkStart w:id="0" w:name="_Hlk12004672"/>
    </w:p>
    <w:bookmarkEnd w:id="0"/>
    <w:p w14:paraId="4114B592" w14:textId="630B9FE9" w:rsidR="00430E23" w:rsidRPr="006D05F5" w:rsidRDefault="00430E23" w:rsidP="00430E23">
      <w:pPr>
        <w:rPr>
          <w:rFonts w:asciiTheme="minorHAnsi" w:hAnsiTheme="minorHAnsi" w:cstheme="minorHAnsi"/>
          <w:lang w:val="en-US"/>
        </w:rPr>
      </w:pPr>
      <w:r w:rsidRPr="00430E23">
        <w:rPr>
          <w:rFonts w:asciiTheme="minorHAnsi" w:hAnsiTheme="minorHAnsi" w:cstheme="minorHAnsi"/>
        </w:rPr>
        <w:t xml:space="preserve">The flow measurement structure includes for a fixed calibration-mounting bracket to assist routine flow validation. A removable calibration target plate was positioned in the path of the ultra-sonic sensor. The plate was measured at </w:t>
      </w:r>
      <w:r w:rsidR="006D05F5">
        <w:rPr>
          <w:rFonts w:asciiTheme="minorHAnsi" w:hAnsiTheme="minorHAnsi" w:cstheme="minorHAnsi"/>
        </w:rPr>
        <w:t xml:space="preserve">undefined</w:t>
      </w:r>
      <w:r w:rsidR="006D05F5" w:rsidRPr="006D05F5">
        <w:rPr>
          <w:rFonts w:asciiTheme="minorHAnsi" w:hAnsiTheme="minorHAnsi" w:cstheme="minorHAnsi"/>
          <w:lang w:val="en-US"/>
        </w:rPr>
        <w:t/>
      </w:r>
      <w:r w:rsidR="006D05F5">
        <w:rPr>
          <w:rFonts w:asciiTheme="minorHAnsi" w:hAnsiTheme="minorHAnsi" w:cstheme="minorHAnsi"/>
        </w:rPr>
        <w:t/>
      </w:r>
      <w:r w:rsidR="006B0531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above the zero datum. The flow instrument displayed an average of </w:t>
      </w:r>
      <w:r w:rsidR="00FB6700">
        <w:rPr>
          <w:rFonts w:asciiTheme="minorHAnsi" w:hAnsiTheme="minorHAnsi" w:cstheme="minorHAnsi"/>
        </w:rPr>
        <w:t xml:space="preserve">undefined</w:t>
      </w:r>
      <w:r w:rsidR="005379AB" w:rsidRPr="006D05F5">
        <w:rPr>
          <w:rFonts w:asciiTheme="minorHAnsi" w:hAnsiTheme="minorHAnsi" w:cstheme="minorHAnsi"/>
          <w:lang w:val="en-US"/>
        </w:rPr>
        <w:t/>
      </w:r>
      <w:r w:rsidR="005379AB">
        <w:rPr>
          <w:rFonts w:asciiTheme="minorHAnsi" w:hAnsiTheme="minorHAnsi" w:cstheme="minorHAnsi"/>
          <w:lang w:val="en-US"/>
        </w:rPr>
        <w:t/>
      </w:r>
      <w:r w:rsidR="00FB6700">
        <w:rPr>
          <w:rFonts w:asciiTheme="minorHAnsi" w:hAnsiTheme="minorHAnsi" w:cstheme="minorHAnsi"/>
        </w:rPr>
        <w:t/>
      </w:r>
      <w:r w:rsidR="006B0531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taken from the 20 separate head readings.</w:t>
      </w:r>
      <w:r w:rsidR="00841211">
        <w:rPr>
          <w:rFonts w:asciiTheme="minorHAnsi" w:hAnsiTheme="minorHAnsi" w:cstheme="minorHAnsi"/>
        </w:rPr>
        <w:t xml:space="preserve"> </w:t>
      </w:r>
    </w:p>
    <w:p w14:paraId="31F6726D" w14:textId="21728A96" w:rsidR="005E77CB" w:rsidRPr="0070736D" w:rsidRDefault="005E77CB" w:rsidP="005E77CB">
      <w:pPr>
        <w:rPr>
          <w:rFonts w:ascii="Calibri" w:hAnsi="Calibri" w:cs="Arial"/>
          <w:b/>
          <w:highlight w:val="green"/>
          <w:u w:val="single"/>
        </w:rPr>
      </w:pPr>
    </w:p>
    <w:p w14:paraId="56909B89" w14:textId="53ADDEA3" w:rsidR="00596460" w:rsidRPr="0070736D" w:rsidRDefault="00596460" w:rsidP="005E77CB">
      <w:pPr>
        <w:rPr>
          <w:rFonts w:ascii="Calibri" w:hAnsi="Calibri" w:cs="Arial"/>
          <w:b/>
          <w:highlight w:val="green"/>
          <w:u w:val="single"/>
        </w:rPr>
      </w:pPr>
    </w:p>
    <w:p w14:paraId="04ABABBE" w14:textId="6A5B5AFE" w:rsidR="00596460" w:rsidRDefault="00596460" w:rsidP="005E77CB">
      <w:pPr>
        <w:rPr>
          <w:rFonts w:ascii="Calibri" w:hAnsi="Calibri" w:cs="Arial"/>
          <w:b/>
          <w:highlight w:val="green"/>
          <w:u w:val="single"/>
        </w:rPr>
      </w:pPr>
    </w:p>
    <w:p w14:paraId="2BFAFB4F" w14:textId="1838880F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308FBCBE" w14:textId="4BC86005" w:rsidR="00F033BB" w:rsidRDefault="00737342" w:rsidP="005E77CB">
      <w:pPr>
        <w:rPr>
          <w:rFonts w:ascii="Calibri" w:hAnsi="Calibri" w:cs="Arial"/>
          <w:b/>
          <w:highlight w:val="green"/>
          <w:u w:val="single"/>
        </w:rPr>
      </w:pPr>
      <w:r>
        <w:rPr>
          <w:rFonts w:ascii="Calibri" w:hAnsi="Calibri" w:cs="Arial"/>
          <w:b/>
          <w:noProof/>
          <w:u w:val="single"/>
        </w:rPr>
        <w:drawing>
          <wp:anchor distT="0" distB="0" distL="114300" distR="114300" simplePos="0" relativeHeight="251737088" behindDoc="0" locked="0" layoutInCell="1" allowOverlap="1" wp14:anchorId="0E018D66" wp14:editId="710BFB5A">
            <wp:simplePos x="0" y="0"/>
            <wp:positionH relativeFrom="margin">
              <wp:posOffset>233045</wp:posOffset>
            </wp:positionH>
            <wp:positionV relativeFrom="margin">
              <wp:posOffset>1677035</wp:posOffset>
            </wp:positionV>
            <wp:extent cx="5013960" cy="3760470"/>
            <wp:effectExtent l="4445" t="0" r="0" b="0"/>
            <wp:wrapSquare wrapText="bothSides"/>
            <wp:docPr id="1867173725" name="Picture 18" descr="A machine in a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3725" name="Picture 18" descr="A machine in a hol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1396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A0E75" w14:textId="31875608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082629AE" w14:textId="30BC49AE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64A83BEA" w14:textId="4633C9EB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5D91367B" w14:textId="07D77F71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0FBEF7FA" w14:textId="6F0B5F87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58FEB8E8" w14:textId="71A33F2F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496BEB1" w14:textId="4F27E4B5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3472A515" w14:textId="17B766E2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3BB7079D" w14:textId="1A4AE546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171D9DBA" w14:textId="513B333D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4A4CB96" w14:textId="6962FB1B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1581E567" w14:textId="37786838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9BA193D" w14:textId="2CD7035B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2009351" w14:textId="23488A80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FA010D4" w14:textId="43FD4FBA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5D72B55A" w14:textId="70DF1E06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77EB0022" w14:textId="0EA75847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77CE943" w14:textId="2E52B4F0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05F036EF" w14:textId="1FBB6A49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058775AF" w14:textId="79FB37F2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EEDE5B6" w14:textId="6D691F2A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1775D4E2" w14:textId="4CDDFA2D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79CEDE1B" w14:textId="769B60D2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77A96B36" w14:textId="568CEEFD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6214464A" w14:textId="20E60883" w:rsidR="00F033BB" w:rsidRDefault="00F033BB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63B74B06" w14:textId="194F2355" w:rsidR="006F6CC2" w:rsidRDefault="006F6CC2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65B27C17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01E55A93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172CAB8D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29284671" w14:textId="79EE4D88" w:rsidR="006F6CC2" w:rsidRPr="00430E23" w:rsidRDefault="006F6CC2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1BBFBB9C" w14:textId="46D2AD45" w:rsidR="00430E23" w:rsidRPr="00FB11F1" w:rsidRDefault="00430E23" w:rsidP="00430E23">
      <w:pPr>
        <w:rPr>
          <w:rFonts w:asciiTheme="minorHAnsi" w:hAnsiTheme="minorHAnsi" w:cstheme="minorHAnsi"/>
          <w:lang w:val="en-US"/>
        </w:rPr>
      </w:pPr>
      <w:r w:rsidRPr="00430E23">
        <w:rPr>
          <w:rFonts w:asciiTheme="minorHAnsi" w:hAnsiTheme="minorHAnsi" w:cstheme="minorHAnsi"/>
        </w:rPr>
        <w:t xml:space="preserve">A </w:t>
      </w:r>
      <w:r w:rsidR="00FB11F1">
        <w:rPr>
          <w:rFonts w:asciiTheme="minorHAnsi" w:hAnsiTheme="minorHAnsi" w:cstheme="minorHAnsi"/>
        </w:rPr>
        <w:t xml:space="preserve">undefined</w:t>
      </w:r>
      <w:r w:rsidR="00B62E1A" w:rsidRPr="00FB6700">
        <w:rPr>
          <w:rFonts w:asciiTheme="minorHAnsi" w:hAnsiTheme="minorHAnsi" w:cstheme="minorHAnsi"/>
          <w:lang w:val="en-US"/>
        </w:rPr>
        <w:t/>
      </w:r>
      <w:r w:rsidR="00FB11F1">
        <w:rPr>
          <w:rFonts w:asciiTheme="minorHAnsi" w:hAnsiTheme="minorHAnsi" w:cstheme="minorHAnsi"/>
        </w:rPr>
        <w:t/>
      </w:r>
      <w:r w:rsidR="0055627A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head error and a </w:t>
      </w:r>
      <w:r w:rsidR="00921EEE">
        <w:rPr>
          <w:rFonts w:asciiTheme="minorHAnsi" w:hAnsiTheme="minorHAnsi" w:cstheme="minorHAnsi"/>
        </w:rPr>
        <w:t xml:space="preserve">undefined</w:t>
      </w:r>
      <w:r w:rsidR="00B62E1A" w:rsidRPr="00FB6700">
        <w:rPr>
          <w:rFonts w:asciiTheme="minorHAnsi" w:hAnsiTheme="minorHAnsi" w:cstheme="minorHAnsi"/>
          <w:lang w:val="en-US"/>
        </w:rPr>
        <w:t/>
      </w:r>
      <w:r w:rsidR="00B62E1A">
        <w:rPr>
          <w:rFonts w:asciiTheme="minorHAnsi" w:hAnsiTheme="minorHAnsi" w:cstheme="minorHAnsi"/>
        </w:rPr>
        <w:t/>
      </w:r>
      <w:r w:rsidR="00921EEE">
        <w:rPr>
          <w:rFonts w:asciiTheme="minorHAnsi" w:hAnsiTheme="minorHAnsi" w:cstheme="minorHAnsi"/>
        </w:rPr>
        <w:t/>
      </w:r>
      <w:r w:rsidR="00737342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repeatability error have been applied to the uncertainty budget and are within accepted limits. An Additional curve point was checked.  The flow measurement verification was successful.</w:t>
      </w:r>
    </w:p>
    <w:p w14:paraId="3915B733" w14:textId="668E1DA4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EF958AE" w14:textId="4B9DD27D" w:rsidR="001136B3" w:rsidRDefault="001136B3" w:rsidP="005E77CB">
      <w:pPr>
        <w:rPr>
          <w:rFonts w:ascii="Calibri" w:hAnsi="Calibri" w:cs="Arial"/>
          <w:b/>
          <w:highlight w:val="green"/>
          <w:u w:val="single"/>
        </w:rPr>
      </w:pPr>
    </w:p>
    <w:p w14:paraId="5AF31FC6" w14:textId="2EB58B47" w:rsidR="006F6CC2" w:rsidRPr="00821402" w:rsidRDefault="006F6CC2" w:rsidP="006F6CC2">
      <w:pPr>
        <w:rPr>
          <w:rFonts w:asciiTheme="majorHAnsi" w:hAnsiTheme="majorHAnsi" w:cstheme="majorHAnsi"/>
        </w:rPr>
      </w:pPr>
      <w:r w:rsidRPr="00821402">
        <w:rPr>
          <w:rFonts w:asciiTheme="majorHAnsi" w:hAnsiTheme="majorHAnsi" w:cstheme="majorHAnsi"/>
          <w:b/>
          <w:bCs/>
          <w:i/>
          <w:iCs/>
        </w:rPr>
        <w:t xml:space="preserve">Calibration Reference: </w:t>
      </w:r>
      <w:r w:rsidRPr="00821402">
        <w:rPr>
          <w:rFonts w:asciiTheme="majorHAnsi" w:hAnsiTheme="majorHAnsi" w:cstheme="majorHAnsi"/>
          <w:b/>
          <w:bCs/>
          <w:i/>
          <w:iCs/>
        </w:rPr>
        <w:tab/>
      </w:r>
      <w:r w:rsidR="009A4996">
        <w:rPr>
          <w:rFonts w:asciiTheme="majorHAnsi" w:hAnsiTheme="majorHAnsi" w:cstheme="majorHAnsi"/>
          <w:b/>
          <w:bCs/>
          <w:i/>
          <w:iCs/>
        </w:rPr>
        <w:t>Blue</w:t>
      </w:r>
      <w:r w:rsidRPr="00821402">
        <w:rPr>
          <w:rFonts w:asciiTheme="majorHAnsi" w:hAnsiTheme="majorHAnsi" w:cstheme="majorHAnsi"/>
          <w:b/>
          <w:bCs/>
          <w:i/>
          <w:iCs/>
        </w:rPr>
        <w:t xml:space="preserve"> Collar </w:t>
      </w:r>
      <w:r w:rsidR="00934E1C">
        <w:rPr>
          <w:rFonts w:asciiTheme="majorHAnsi" w:hAnsiTheme="majorHAnsi" w:cstheme="majorHAnsi"/>
          <w:b/>
          <w:bCs/>
          <w:i/>
          <w:iCs/>
        </w:rPr>
        <w:t>212</w:t>
      </w:r>
      <w:r w:rsidRPr="00821402">
        <w:rPr>
          <w:rFonts w:asciiTheme="majorHAnsi" w:hAnsiTheme="majorHAnsi" w:cstheme="majorHAnsi"/>
          <w:b/>
          <w:bCs/>
          <w:i/>
          <w:iCs/>
        </w:rPr>
        <w:t>mm (±1mm)</w:t>
      </w:r>
    </w:p>
    <w:p w14:paraId="351550E0" w14:textId="41442E20" w:rsidR="001136B3" w:rsidRDefault="001136B3" w:rsidP="005E77CB">
      <w:pPr>
        <w:rPr>
          <w:rFonts w:ascii="Calibri" w:hAnsi="Calibri" w:cs="Arial"/>
          <w:b/>
          <w:highlight w:val="green"/>
          <w:u w:val="single"/>
        </w:rPr>
      </w:pPr>
    </w:p>
    <w:p w14:paraId="5FDB57A5" w14:textId="0D86369A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0E979A6" w14:textId="4265906C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2CD9926" w14:textId="6629ADA9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604597E" w14:textId="285D2353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B0F128C" w14:textId="433B90EA" w:rsidR="00F033BB" w:rsidRPr="0070736D" w:rsidRDefault="002904A5" w:rsidP="005E77CB">
      <w:pPr>
        <w:rPr>
          <w:rFonts w:ascii="Calibri" w:hAnsi="Calibri" w:cs="Arial"/>
          <w:b/>
          <w:highlight w:val="green"/>
          <w:u w:val="single"/>
        </w:rPr>
      </w:pPr>
      <w:r>
        <w:rPr>
          <w:rFonts w:ascii="Calibri" w:hAnsi="Calibri" w:cs="Arial"/>
          <w:b/>
          <w:highlight w:val="green"/>
          <w:u w:val="single"/>
        </w:rPr>
        <w:br w:type="page"/>
      </w:r>
    </w:p>
    <w:p w14:paraId="48E84AC0" w14:textId="563166AA" w:rsidR="005E77CB" w:rsidRPr="00057E80" w:rsidRDefault="005E77CB" w:rsidP="005E77CB">
      <w:pPr>
        <w:rPr>
          <w:rFonts w:ascii="Calibri" w:hAnsi="Calibri" w:cs="Arial"/>
          <w:b/>
          <w:u w:val="single"/>
        </w:rPr>
      </w:pPr>
      <w:r w:rsidRPr="00057E80">
        <w:rPr>
          <w:rFonts w:ascii="Calibri" w:hAnsi="Calibri" w:cs="Arial"/>
          <w:b/>
          <w:u w:val="single"/>
        </w:rPr>
        <w:lastRenderedPageBreak/>
        <w:t xml:space="preserve">Flow measurement </w:t>
      </w:r>
      <w:r w:rsidR="00F033BB">
        <w:rPr>
          <w:rFonts w:ascii="Calibri" w:hAnsi="Calibri" w:cs="Arial"/>
          <w:b/>
          <w:u w:val="single"/>
        </w:rPr>
        <w:t>NI</w:t>
      </w:r>
      <w:r w:rsidRPr="00057E80">
        <w:rPr>
          <w:rFonts w:ascii="Calibri" w:hAnsi="Calibri" w:cs="Arial"/>
          <w:b/>
          <w:u w:val="single"/>
        </w:rPr>
        <w:t>EA viewpoint 3.</w:t>
      </w:r>
      <w:r w:rsidR="008A40DE">
        <w:rPr>
          <w:rFonts w:ascii="Calibri" w:hAnsi="Calibri" w:cs="Arial"/>
          <w:b/>
          <w:u w:val="single"/>
        </w:rPr>
        <w:t>4</w:t>
      </w:r>
    </w:p>
    <w:p w14:paraId="12888078" w14:textId="77777777" w:rsidR="005E77CB" w:rsidRPr="00057E80" w:rsidRDefault="005E77CB" w:rsidP="005E77CB">
      <w:pPr>
        <w:rPr>
          <w:rFonts w:ascii="Calibri" w:hAnsi="Calibri" w:cs="Arial"/>
          <w:b/>
          <w:u w:val="single"/>
        </w:rPr>
      </w:pPr>
      <w:r w:rsidRPr="00057E80">
        <w:rPr>
          <w:rFonts w:ascii="Calibri" w:hAnsi="Calibri" w:cs="Arial"/>
          <w:b/>
          <w:u w:val="single"/>
        </w:rPr>
        <w:t xml:space="preserve"> </w:t>
      </w:r>
    </w:p>
    <w:p w14:paraId="352668C9" w14:textId="335A774F" w:rsidR="00F033BB" w:rsidRPr="00A16563" w:rsidRDefault="00A16563" w:rsidP="00F033BB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 xml:space="preserve">undefined</w:t>
      </w:r>
      <w:r w:rsidRPr="00A16563">
        <w:rPr>
          <w:rFonts w:asciiTheme="minorHAnsi" w:hAnsiTheme="minorHAnsi" w:cstheme="minorHAnsi"/>
          <w:lang w:val="en-US"/>
        </w:rPr>
        <w:t/>
      </w:r>
      <w:r>
        <w:rPr>
          <w:rFonts w:asciiTheme="minorHAnsi" w:hAnsiTheme="minorHAnsi" w:cstheme="minorHAnsi"/>
        </w:rPr>
        <w:t/>
      </w:r>
    </w:p>
    <w:p w14:paraId="6DBA6890" w14:textId="35574B2D" w:rsidR="00954B96" w:rsidRPr="00EA6E59" w:rsidRDefault="00954B96" w:rsidP="00EA6E59">
      <w:pPr>
        <w:rPr>
          <w:rFonts w:ascii="Calibri" w:hAnsi="Calibri" w:cs="Arial"/>
        </w:rPr>
      </w:pPr>
    </w:p>
    <w:p w14:paraId="234A45BD" w14:textId="21CC1A4C" w:rsidR="00954B96" w:rsidRPr="00192657" w:rsidRDefault="00954B96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3041C9" w:rsidRPr="003041C9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2C3AFE">
        <w:rPr>
          <w:rFonts w:ascii="Calibri" w:hAnsi="Calibri" w:cs="Arial"/>
          <w:noProof/>
        </w:rPr>
        <w:br/>
        <w:t xml:space="preserve">undefined</w:t>
      </w:r>
      <w:r w:rsidR="002C3AFE" w:rsidRPr="003041C9">
        <w:rPr>
          <w:rFonts w:ascii="Calibri" w:hAnsi="Calibri" w:cs="Arial"/>
          <w:noProof/>
          <w:lang w:val="en-US"/>
        </w:rPr>
        <w:t/>
      </w:r>
      <w:r w:rsidR="002C3AFE">
        <w:rPr>
          <w:rFonts w:ascii="Calibri" w:hAnsi="Calibri" w:cs="Arial"/>
          <w:noProof/>
          <w:lang w:val="en-US"/>
        </w:rPr>
        <w:t/>
      </w:r>
      <w:r w:rsidR="002C3AFE">
        <w:rPr>
          <w:rFonts w:ascii="Calibri" w:hAnsi="Calibri" w:cs="Arial"/>
          <w:noProof/>
        </w:rPr>
        <w:t/>
      </w:r>
    </w:p>
    <w:p w14:paraId="169B1AF6" w14:textId="77777777" w:rsidR="002C04B6" w:rsidRDefault="002C04B6" w:rsidP="002C04B6">
      <w:pPr>
        <w:rPr>
          <w:rFonts w:ascii="Calibri" w:hAnsi="Calibri" w:cs="Arial"/>
          <w:noProof/>
        </w:rPr>
      </w:pPr>
    </w:p>
    <w:p w14:paraId="59597890" w14:textId="77777777" w:rsidR="002C04B6" w:rsidRDefault="002C04B6" w:rsidP="002C04B6">
      <w:pPr>
        <w:rPr>
          <w:rFonts w:ascii="Calibri" w:hAnsi="Calibri" w:cs="Arial"/>
          <w:noProof/>
        </w:rPr>
        <w:sectPr w:rsidR="002C04B6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73622D03" w14:textId="49AD99E9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3041C9" w:rsidRPr="003041C9">
        <w:rPr>
          <w:rFonts w:ascii="Calibri" w:hAnsi="Calibri" w:cs="Arial"/>
          <w:noProof/>
          <w:lang w:val="en-US"/>
        </w:rPr>
        <w:t/>
      </w:r>
      <w:r w:rsidR="003041C9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5F2245">
        <w:rPr>
          <w:rFonts w:ascii="Calibri" w:hAnsi="Calibri" w:cs="Arial"/>
          <w:noProof/>
        </w:rPr>
        <w:br/>
        <w:t xml:space="preserve">undefined</w:t>
      </w:r>
      <w:r w:rsidR="005F2245" w:rsidRPr="003041C9">
        <w:rPr>
          <w:rFonts w:ascii="Calibri" w:hAnsi="Calibri" w:cs="Arial"/>
          <w:noProof/>
          <w:lang w:val="en-US"/>
        </w:rPr>
        <w:t/>
      </w:r>
      <w:r w:rsidR="0078190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</w:rPr>
        <w:t/>
      </w:r>
    </w:p>
    <w:p w14:paraId="03959B75" w14:textId="77777777" w:rsidR="002C04B6" w:rsidRPr="00192657" w:rsidRDefault="002C04B6" w:rsidP="002C3AFE">
      <w:pPr>
        <w:jc w:val="center"/>
        <w:rPr>
          <w:rFonts w:ascii="Calibri" w:hAnsi="Calibri" w:cs="Arial"/>
          <w:noProof/>
          <w:lang w:val="en-US"/>
        </w:rPr>
      </w:pPr>
    </w:p>
    <w:p w14:paraId="1865C5A0" w14:textId="68251B65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3041C9" w:rsidRPr="003041C9">
        <w:rPr>
          <w:rFonts w:ascii="Calibri" w:hAnsi="Calibri" w:cs="Arial"/>
          <w:noProof/>
          <w:lang w:val="en-US"/>
        </w:rPr>
        <w:t/>
      </w:r>
      <w:r w:rsidR="003041C9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034303BE" w14:textId="3AC89342" w:rsidR="005F2245" w:rsidRPr="00192657" w:rsidRDefault="005F2245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  <w:t xml:space="preserve">undefined</w:t>
      </w:r>
      <w:r w:rsidRPr="003041C9">
        <w:rPr>
          <w:rFonts w:ascii="Calibri" w:hAnsi="Calibri" w:cs="Arial"/>
          <w:noProof/>
          <w:lang w:val="en-US"/>
        </w:rPr>
        <w:t/>
      </w:r>
      <w:r w:rsidR="0078190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135B5695" w14:textId="38D8D61F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865105" w:rsidRPr="00865105">
        <w:rPr>
          <w:rFonts w:ascii="Calibri" w:hAnsi="Calibri" w:cs="Arial"/>
          <w:noProof/>
          <w:lang w:val="en-US"/>
        </w:rPr>
        <w:t/>
      </w:r>
      <w:r w:rsidR="0086510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5F2245">
        <w:rPr>
          <w:rFonts w:ascii="Calibri" w:hAnsi="Calibri" w:cs="Arial"/>
          <w:noProof/>
        </w:rPr>
        <w:br/>
        <w:t xml:space="preserve">undefined</w:t>
      </w:r>
      <w:r w:rsidR="005F2245" w:rsidRPr="003041C9">
        <w:rPr>
          <w:rFonts w:ascii="Calibri" w:hAnsi="Calibri" w:cs="Arial"/>
          <w:noProof/>
          <w:lang w:val="en-US"/>
        </w:rPr>
        <w:t/>
      </w:r>
      <w:r w:rsidR="0078190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</w:rPr>
        <w:t/>
      </w:r>
    </w:p>
    <w:p w14:paraId="5C092304" w14:textId="77777777" w:rsidR="002C04B6" w:rsidRPr="00192657" w:rsidRDefault="002C04B6" w:rsidP="002C3AFE">
      <w:pPr>
        <w:jc w:val="center"/>
        <w:rPr>
          <w:rFonts w:ascii="Calibri" w:hAnsi="Calibri" w:cs="Arial"/>
          <w:noProof/>
          <w:lang w:val="en-US"/>
        </w:rPr>
      </w:pPr>
    </w:p>
    <w:p w14:paraId="3215423C" w14:textId="67B84BD4" w:rsidR="00954B96" w:rsidRPr="00192657" w:rsidRDefault="00954B96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62454D" w:rsidRPr="0062454D">
        <w:rPr>
          <w:rFonts w:ascii="Calibri" w:hAnsi="Calibri" w:cs="Arial"/>
          <w:noProof/>
          <w:lang w:val="en-US"/>
        </w:rPr>
        <w:t/>
      </w:r>
      <w:r w:rsidR="0062454D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5F2245">
        <w:rPr>
          <w:rFonts w:ascii="Calibri" w:hAnsi="Calibri" w:cs="Arial"/>
          <w:noProof/>
        </w:rPr>
        <w:br/>
        <w:t xml:space="preserve">undefined</w:t>
      </w:r>
      <w:r w:rsidR="005F2245" w:rsidRPr="003041C9">
        <w:rPr>
          <w:rFonts w:ascii="Calibri" w:hAnsi="Calibri" w:cs="Arial"/>
          <w:noProof/>
          <w:lang w:val="en-US"/>
        </w:rPr>
        <w:t/>
      </w:r>
      <w:r w:rsidR="0078190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  <w:lang w:val="en-US"/>
        </w:rPr>
        <w:t/>
      </w:r>
      <w:r w:rsidR="005F2245">
        <w:rPr>
          <w:rFonts w:ascii="Calibri" w:hAnsi="Calibri" w:cs="Arial"/>
          <w:noProof/>
        </w:rPr>
        <w:t/>
      </w:r>
    </w:p>
    <w:p w14:paraId="58731EF4" w14:textId="77777777" w:rsidR="00EA6E59" w:rsidRDefault="00EA6E59" w:rsidP="00F93FF7">
      <w:pPr>
        <w:rPr>
          <w:rFonts w:ascii="Calibri" w:hAnsi="Calibri" w:cs="Arial"/>
          <w:b/>
          <w:sz w:val="24"/>
          <w:szCs w:val="24"/>
          <w:u w:val="single"/>
        </w:rPr>
        <w:sectPr w:rsidR="00EA6E59" w:rsidSect="00EA6E59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45BF90A1" w14:textId="01FB4764" w:rsidR="00F033BB" w:rsidRDefault="00F033BB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6A18E383" w14:textId="0759B8CE" w:rsidR="00057E80" w:rsidRDefault="00057E80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56F34217" w14:textId="192D1F08" w:rsidR="00057E80" w:rsidRDefault="00057E80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78F79BB1" w14:textId="5B199102" w:rsidR="002904A5" w:rsidRDefault="002904A5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13B825E5" w14:textId="16487DA6" w:rsidR="00F93FF7" w:rsidRPr="0070736D" w:rsidRDefault="00F93FF7" w:rsidP="00F93FF7">
      <w:pPr>
        <w:rPr>
          <w:rFonts w:ascii="Calibri" w:hAnsi="Calibri" w:cs="Arial"/>
          <w:b/>
          <w:sz w:val="24"/>
          <w:szCs w:val="24"/>
          <w:u w:val="single"/>
        </w:rPr>
      </w:pPr>
      <w:r w:rsidRPr="004902BF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Maintenance </w:t>
      </w:r>
      <w:r w:rsidR="001B7886" w:rsidRPr="004902BF">
        <w:rPr>
          <w:rFonts w:ascii="Calibri" w:hAnsi="Calibri" w:cs="Arial"/>
          <w:b/>
          <w:sz w:val="24"/>
          <w:szCs w:val="24"/>
          <w:u w:val="single"/>
        </w:rPr>
        <w:t xml:space="preserve">&amp; </w:t>
      </w:r>
      <w:r w:rsidR="00E769C5" w:rsidRPr="004902BF">
        <w:rPr>
          <w:rFonts w:ascii="Calibri" w:hAnsi="Calibri" w:cs="Arial"/>
          <w:b/>
          <w:sz w:val="24"/>
          <w:szCs w:val="24"/>
          <w:u w:val="single"/>
        </w:rPr>
        <w:t>c</w:t>
      </w:r>
      <w:r w:rsidR="00205AB8" w:rsidRPr="004902BF">
        <w:rPr>
          <w:rFonts w:ascii="Calibri" w:hAnsi="Calibri" w:cs="Arial"/>
          <w:b/>
          <w:sz w:val="24"/>
          <w:szCs w:val="24"/>
          <w:u w:val="single"/>
        </w:rPr>
        <w:t>alibration</w:t>
      </w:r>
      <w:r w:rsidR="001B7886" w:rsidRPr="004902BF">
        <w:rPr>
          <w:rFonts w:ascii="Calibri" w:hAnsi="Calibri" w:cs="Arial"/>
          <w:b/>
          <w:sz w:val="24"/>
          <w:szCs w:val="24"/>
          <w:u w:val="single"/>
        </w:rPr>
        <w:t xml:space="preserve"> </w:t>
      </w:r>
      <w:r w:rsidRPr="004902BF">
        <w:rPr>
          <w:rFonts w:ascii="Calibri" w:hAnsi="Calibri" w:cs="Arial"/>
          <w:b/>
          <w:sz w:val="24"/>
          <w:szCs w:val="24"/>
          <w:u w:val="single"/>
        </w:rPr>
        <w:t>4.0</w:t>
      </w:r>
    </w:p>
    <w:p w14:paraId="1A927F30" w14:textId="3756EDE1" w:rsidR="006B7BAE" w:rsidRPr="0070736D" w:rsidRDefault="006B7BAE" w:rsidP="006B7BAE">
      <w:pPr>
        <w:rPr>
          <w:rFonts w:ascii="Calibri" w:hAnsi="Calibri" w:cs="Arial"/>
          <w:b/>
          <w:sz w:val="24"/>
          <w:szCs w:val="24"/>
          <w:u w:val="single"/>
        </w:rPr>
      </w:pPr>
    </w:p>
    <w:p w14:paraId="0126025F" w14:textId="3F87F67B" w:rsidR="006B7BAE" w:rsidRPr="0070736D" w:rsidRDefault="006B7BAE" w:rsidP="006B7BAE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 xml:space="preserve">Routine </w:t>
      </w:r>
      <w:r w:rsidR="00E769C5" w:rsidRPr="0070736D">
        <w:rPr>
          <w:rFonts w:ascii="Calibri" w:hAnsi="Calibri" w:cs="Arial"/>
          <w:b/>
          <w:u w:val="single"/>
        </w:rPr>
        <w:t>m</w:t>
      </w:r>
      <w:r w:rsidRPr="0070736D">
        <w:rPr>
          <w:rFonts w:ascii="Calibri" w:hAnsi="Calibri" w:cs="Arial"/>
          <w:b/>
          <w:u w:val="single"/>
        </w:rPr>
        <w:t>aintenance 4.1</w:t>
      </w:r>
    </w:p>
    <w:p w14:paraId="2A35B740" w14:textId="22BBD376" w:rsidR="006B7BAE" w:rsidRPr="0070736D" w:rsidRDefault="006B7BAE" w:rsidP="006B7BAE">
      <w:pPr>
        <w:rPr>
          <w:rFonts w:ascii="Calibri" w:hAnsi="Calibri" w:cs="Arial"/>
          <w:b/>
          <w:highlight w:val="green"/>
          <w:u w:val="single"/>
        </w:rPr>
      </w:pPr>
    </w:p>
    <w:p w14:paraId="3D4564D9" w14:textId="461CE07A" w:rsidR="00B738D1" w:rsidRPr="008321A3" w:rsidRDefault="008321A3" w:rsidP="008321A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8321A3">
        <w:rPr>
          <w:rFonts w:asciiTheme="minorHAnsi" w:hAnsiTheme="minorHAnsi" w:cstheme="minorHAnsi"/>
          <w:sz w:val="20"/>
          <w:szCs w:val="20"/>
        </w:rPr>
        <w:t xml:space="preserve">undefined</w:t>
      </w:r>
    </w:p>
    <w:p w14:paraId="79DB6824" w14:textId="77777777" w:rsidR="00504EE3" w:rsidRDefault="00504EE3" w:rsidP="00504EE3">
      <w:pPr>
        <w:rPr>
          <w:rFonts w:ascii="Calibri" w:hAnsi="Calibri" w:cs="Arial"/>
          <w:highlight w:val="green"/>
        </w:rPr>
      </w:pPr>
    </w:p>
    <w:p w14:paraId="713715FA" w14:textId="129279CA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504EE3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3F05DB14" w14:textId="77777777" w:rsidR="00BB1C60" w:rsidRDefault="006C272E" w:rsidP="006C272E">
      <w:pPr>
        <w:jc w:val="center"/>
        <w:rPr>
          <w:rFonts w:ascii="Calibri" w:hAnsi="Calibri" w:cs="Arial"/>
          <w:noProof/>
        </w:rPr>
        <w:sectPr w:rsidR="00BB1C60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  <w:noProof/>
        </w:rPr>
        <w:t xml:space="preserve">undefined</w:t>
      </w:r>
      <w:r w:rsidRPr="00504EE3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>
        <w:rPr>
          <w:rFonts w:ascii="Calibri" w:hAnsi="Calibri" w:cs="Arial"/>
          <w:noProof/>
        </w:rPr>
        <w:br/>
      </w:r>
    </w:p>
    <w:p w14:paraId="6952FD0C" w14:textId="5FFE2CB7" w:rsidR="00504EE3" w:rsidRDefault="00504EE3" w:rsidP="006C272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504EE3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F259B">
        <w:rPr>
          <w:rFonts w:ascii="Calibri" w:hAnsi="Calibri" w:cs="Arial"/>
          <w:noProof/>
        </w:rPr>
        <w:br/>
        <w:t xml:space="preserve">undefined</w:t>
      </w:r>
      <w:r w:rsidR="00AF259B" w:rsidRPr="00504EE3">
        <w:rPr>
          <w:rFonts w:ascii="Calibri" w:hAnsi="Calibri" w:cs="Arial"/>
          <w:noProof/>
          <w:lang w:val="en-US"/>
        </w:rPr>
        <w:t/>
      </w:r>
      <w:r w:rsidR="00CA0DD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</w:rPr>
        <w:t/>
      </w:r>
    </w:p>
    <w:p w14:paraId="72A844B9" w14:textId="77777777" w:rsidR="00BB1C60" w:rsidRPr="00192657" w:rsidRDefault="00BB1C60" w:rsidP="006C272E">
      <w:pPr>
        <w:jc w:val="center"/>
        <w:rPr>
          <w:rFonts w:ascii="Calibri" w:hAnsi="Calibri" w:cs="Arial"/>
          <w:noProof/>
          <w:lang w:val="en-US"/>
        </w:rPr>
      </w:pPr>
    </w:p>
    <w:p w14:paraId="2FC29E7C" w14:textId="50164853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7B2CDB" w:rsidRPr="007B2CDB">
        <w:rPr>
          <w:rFonts w:ascii="Calibri" w:hAnsi="Calibri" w:cs="Arial"/>
          <w:noProof/>
          <w:lang w:val="en-US"/>
        </w:rPr>
        <w:t/>
      </w:r>
      <w:r w:rsidR="007B2CDB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F259B">
        <w:rPr>
          <w:rFonts w:ascii="Calibri" w:hAnsi="Calibri" w:cs="Arial"/>
          <w:noProof/>
        </w:rPr>
        <w:br/>
        <w:t xml:space="preserve">undefined</w:t>
      </w:r>
      <w:r w:rsidR="00AF259B" w:rsidRPr="00504EE3">
        <w:rPr>
          <w:rFonts w:ascii="Calibri" w:hAnsi="Calibri" w:cs="Arial"/>
          <w:noProof/>
          <w:lang w:val="en-US"/>
        </w:rPr>
        <w:t/>
      </w:r>
      <w:r w:rsidR="00CA0DD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</w:rPr>
        <w:t/>
      </w:r>
    </w:p>
    <w:p w14:paraId="5846CED1" w14:textId="43BBEDF8" w:rsidR="00504EE3" w:rsidRDefault="00504EE3" w:rsidP="006C272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4D4A21" w:rsidRPr="004D4A21">
        <w:rPr>
          <w:rFonts w:ascii="Calibri" w:hAnsi="Calibri" w:cs="Arial"/>
          <w:noProof/>
          <w:lang w:val="en-US"/>
        </w:rPr>
        <w:t/>
      </w:r>
      <w:r w:rsidR="004D4A21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F259B">
        <w:rPr>
          <w:rFonts w:ascii="Calibri" w:hAnsi="Calibri" w:cs="Arial"/>
          <w:noProof/>
        </w:rPr>
        <w:br/>
        <w:t xml:space="preserve">undefined</w:t>
      </w:r>
      <w:r w:rsidR="00AF259B" w:rsidRPr="00504EE3">
        <w:rPr>
          <w:rFonts w:ascii="Calibri" w:hAnsi="Calibri" w:cs="Arial"/>
          <w:noProof/>
          <w:lang w:val="en-US"/>
        </w:rPr>
        <w:t/>
      </w:r>
      <w:r w:rsidR="00CA0DD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</w:rPr>
        <w:t/>
      </w:r>
    </w:p>
    <w:p w14:paraId="00C625DC" w14:textId="77777777" w:rsidR="00BB1C60" w:rsidRPr="00192657" w:rsidRDefault="00BB1C60" w:rsidP="006C272E">
      <w:pPr>
        <w:jc w:val="center"/>
        <w:rPr>
          <w:rFonts w:ascii="Calibri" w:hAnsi="Calibri" w:cs="Arial"/>
          <w:noProof/>
          <w:lang w:val="en-US"/>
        </w:rPr>
      </w:pPr>
    </w:p>
    <w:p w14:paraId="2F79049D" w14:textId="2600E045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4D4A21" w:rsidRPr="004D4A21">
        <w:rPr>
          <w:rFonts w:ascii="Calibri" w:hAnsi="Calibri" w:cs="Arial"/>
          <w:noProof/>
          <w:lang w:val="en-US"/>
        </w:rPr>
        <w:t/>
      </w:r>
      <w:r w:rsidR="004D4A21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F259B">
        <w:rPr>
          <w:rFonts w:ascii="Calibri" w:hAnsi="Calibri" w:cs="Arial"/>
          <w:noProof/>
        </w:rPr>
        <w:br/>
        <w:t xml:space="preserve">undefined</w:t>
      </w:r>
      <w:r w:rsidR="00AF259B" w:rsidRPr="00504EE3">
        <w:rPr>
          <w:rFonts w:ascii="Calibri" w:hAnsi="Calibri" w:cs="Arial"/>
          <w:noProof/>
          <w:lang w:val="en-US"/>
        </w:rPr>
        <w:t/>
      </w:r>
      <w:r w:rsidR="00CA0DD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  <w:lang w:val="en-US"/>
        </w:rPr>
        <w:t/>
      </w:r>
      <w:r w:rsidR="00AF259B">
        <w:rPr>
          <w:rFonts w:ascii="Calibri" w:hAnsi="Calibri" w:cs="Arial"/>
          <w:noProof/>
        </w:rPr>
        <w:t/>
      </w:r>
    </w:p>
    <w:p w14:paraId="5EB262DC" w14:textId="77777777" w:rsidR="00BB1C60" w:rsidRDefault="00BB1C60" w:rsidP="006B7BAE">
      <w:pPr>
        <w:rPr>
          <w:rFonts w:ascii="Calibri" w:hAnsi="Calibri" w:cs="Arial"/>
          <w:b/>
          <w:highlight w:val="green"/>
          <w:u w:val="single"/>
        </w:rPr>
        <w:sectPr w:rsidR="00BB1C60" w:rsidSect="00BB1C60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71D8F4EC" w14:textId="74599B5E" w:rsidR="006B7182" w:rsidRDefault="006B7182" w:rsidP="006B7BAE">
      <w:pPr>
        <w:rPr>
          <w:rFonts w:ascii="Calibri" w:hAnsi="Calibri" w:cs="Arial"/>
          <w:b/>
          <w:highlight w:val="green"/>
          <w:u w:val="single"/>
        </w:rPr>
      </w:pPr>
    </w:p>
    <w:p w14:paraId="2B38E311" w14:textId="21B1B519" w:rsidR="006B7BAE" w:rsidRPr="008C4F7F" w:rsidRDefault="006B7BAE" w:rsidP="006B7BAE">
      <w:pPr>
        <w:rPr>
          <w:rFonts w:ascii="Calibri" w:hAnsi="Calibri" w:cs="Arial"/>
          <w:b/>
          <w:u w:val="single"/>
        </w:rPr>
      </w:pPr>
      <w:r w:rsidRPr="008C4F7F">
        <w:rPr>
          <w:rFonts w:ascii="Calibri" w:hAnsi="Calibri" w:cs="Arial"/>
          <w:b/>
          <w:u w:val="single"/>
        </w:rPr>
        <w:t xml:space="preserve">Routine </w:t>
      </w:r>
      <w:r w:rsidR="00E769C5" w:rsidRPr="008C4F7F">
        <w:rPr>
          <w:rFonts w:ascii="Calibri" w:hAnsi="Calibri" w:cs="Arial"/>
          <w:b/>
          <w:u w:val="single"/>
        </w:rPr>
        <w:t>v</w:t>
      </w:r>
      <w:r w:rsidRPr="008C4F7F">
        <w:rPr>
          <w:rFonts w:ascii="Calibri" w:hAnsi="Calibri" w:cs="Arial"/>
          <w:b/>
          <w:u w:val="single"/>
        </w:rPr>
        <w:t>erification 4.2</w:t>
      </w:r>
    </w:p>
    <w:p w14:paraId="406BDB38" w14:textId="0EDBA43E" w:rsidR="006B7BAE" w:rsidRPr="0070736D" w:rsidRDefault="006B7BAE" w:rsidP="006B7BAE">
      <w:pPr>
        <w:rPr>
          <w:rFonts w:ascii="Calibri" w:hAnsi="Calibri" w:cs="Arial"/>
          <w:highlight w:val="green"/>
        </w:rPr>
      </w:pPr>
    </w:p>
    <w:p w14:paraId="0E120B9A" w14:textId="11C16879" w:rsidR="00B738D1" w:rsidRPr="00A636BD" w:rsidRDefault="00A636BD" w:rsidP="00B738D1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undefined</w:t>
      </w:r>
      <w:r w:rsidRPr="00A636BD">
        <w:rPr>
          <w:rFonts w:asciiTheme="minorHAnsi" w:hAnsiTheme="minorHAnsi" w:cstheme="minorHAnsi"/>
          <w:lang w:val="en-US"/>
        </w:rPr>
        <w:t/>
      </w:r>
      <w:r>
        <w:rPr>
          <w:rFonts w:asciiTheme="minorHAnsi" w:hAnsiTheme="minorHAnsi" w:cstheme="minorHAnsi"/>
          <w:lang w:val="en-US"/>
        </w:rPr>
        <w:t xml:space="preserve"> undefined</w:t>
      </w:r>
      <w:r w:rsidRPr="00A636BD">
        <w:rPr>
          <w:rFonts w:asciiTheme="minorHAnsi" w:hAnsiTheme="minorHAnsi" w:cstheme="minorHAnsi"/>
          <w:lang w:val="en-US"/>
        </w:rPr>
        <w:t/>
      </w:r>
      <w:r>
        <w:rPr>
          <w:rFonts w:asciiTheme="minorHAnsi" w:hAnsiTheme="minorHAnsi" w:cstheme="minorHAnsi"/>
          <w:lang w:val="en-US"/>
        </w:rPr>
        <w:t/>
      </w:r>
    </w:p>
    <w:p w14:paraId="1BA5C21A" w14:textId="2E411E51" w:rsidR="00B738D1" w:rsidRDefault="00B738D1" w:rsidP="003E4398">
      <w:pPr>
        <w:jc w:val="center"/>
        <w:rPr>
          <w:rFonts w:ascii="Calibri" w:hAnsi="Calibri" w:cs="Arial"/>
        </w:rPr>
      </w:pPr>
    </w:p>
    <w:p w14:paraId="47B04D8C" w14:textId="16A74A98" w:rsidR="009302D7" w:rsidRPr="00192657" w:rsidRDefault="009302D7" w:rsidP="003F2DD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984D32" w:rsidRPr="00984D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975642">
        <w:rPr>
          <w:rFonts w:ascii="Calibri" w:hAnsi="Calibri" w:cs="Arial"/>
          <w:noProof/>
        </w:rPr>
        <w:br/>
        <w:t xml:space="preserve">undefined</w:t>
      </w:r>
      <w:r w:rsidR="00975642" w:rsidRPr="00984D32">
        <w:rPr>
          <w:rFonts w:ascii="Calibri" w:hAnsi="Calibri" w:cs="Arial"/>
          <w:noProof/>
          <w:lang w:val="en-US"/>
        </w:rPr>
        <w:t/>
      </w:r>
      <w:r w:rsidR="00975642">
        <w:rPr>
          <w:rFonts w:ascii="Calibri" w:hAnsi="Calibri" w:cs="Arial"/>
          <w:noProof/>
          <w:lang w:val="en-US"/>
        </w:rPr>
        <w:t/>
      </w:r>
      <w:r w:rsidR="00975642">
        <w:rPr>
          <w:rFonts w:ascii="Calibri" w:hAnsi="Calibri" w:cs="Arial"/>
          <w:noProof/>
        </w:rPr>
        <w:t/>
      </w:r>
    </w:p>
    <w:p w14:paraId="7D1332C7" w14:textId="77777777" w:rsidR="003F2DD5" w:rsidRDefault="003F2DD5" w:rsidP="00975642">
      <w:pPr>
        <w:jc w:val="center"/>
        <w:rPr>
          <w:rFonts w:ascii="Calibri" w:hAnsi="Calibri" w:cs="Arial"/>
          <w:noProof/>
        </w:rPr>
      </w:pPr>
    </w:p>
    <w:p w14:paraId="535EEC07" w14:textId="77777777" w:rsidR="003F2DD5" w:rsidRDefault="003F2DD5" w:rsidP="00975642">
      <w:pPr>
        <w:jc w:val="center"/>
        <w:rPr>
          <w:rFonts w:ascii="Calibri" w:hAnsi="Calibri" w:cs="Arial"/>
          <w:noProof/>
        </w:rPr>
        <w:sectPr w:rsidR="003F2DD5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519BDCC2" w14:textId="556B07D9" w:rsidR="009302D7" w:rsidRDefault="009302D7" w:rsidP="00975642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984D32" w:rsidRPr="00984D32">
        <w:rPr>
          <w:rFonts w:ascii="Calibri" w:hAnsi="Calibri" w:cs="Arial"/>
          <w:noProof/>
          <w:lang w:val="en-US"/>
        </w:rPr>
        <w:t/>
      </w:r>
      <w:r w:rsidR="00984D32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2B6B40">
        <w:rPr>
          <w:rFonts w:ascii="Calibri" w:hAnsi="Calibri" w:cs="Arial"/>
          <w:noProof/>
        </w:rPr>
        <w:br/>
        <w:t xml:space="preserve">undefined</w:t>
      </w:r>
      <w:r w:rsidR="002B6B40" w:rsidRPr="00984D32">
        <w:rPr>
          <w:rFonts w:ascii="Calibri" w:hAnsi="Calibri" w:cs="Arial"/>
          <w:noProof/>
          <w:lang w:val="en-US"/>
        </w:rPr>
        <w:t/>
      </w:r>
      <w:r w:rsidR="003F389C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</w:rPr>
        <w:t/>
      </w:r>
    </w:p>
    <w:p w14:paraId="00B71E68" w14:textId="77777777" w:rsidR="003F2DD5" w:rsidRPr="00192657" w:rsidRDefault="003F2DD5" w:rsidP="00975642">
      <w:pPr>
        <w:jc w:val="center"/>
        <w:rPr>
          <w:rFonts w:ascii="Calibri" w:hAnsi="Calibri" w:cs="Arial"/>
          <w:noProof/>
          <w:lang w:val="en-US"/>
        </w:rPr>
      </w:pPr>
    </w:p>
    <w:p w14:paraId="6370E3B4" w14:textId="03704CAE" w:rsidR="009302D7" w:rsidRPr="00192657" w:rsidRDefault="009302D7" w:rsidP="00975642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8F63C5" w:rsidRPr="008F63C5">
        <w:rPr>
          <w:rFonts w:ascii="Calibri" w:hAnsi="Calibri" w:cs="Arial"/>
          <w:noProof/>
          <w:lang w:val="en-US"/>
        </w:rPr>
        <w:t/>
      </w:r>
      <w:r w:rsidR="008F63C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2B6B40">
        <w:rPr>
          <w:rFonts w:ascii="Calibri" w:hAnsi="Calibri" w:cs="Arial"/>
          <w:noProof/>
        </w:rPr>
        <w:br/>
        <w:t xml:space="preserve">undefined</w:t>
      </w:r>
      <w:r w:rsidR="002B6B40" w:rsidRPr="00984D32">
        <w:rPr>
          <w:rFonts w:ascii="Calibri" w:hAnsi="Calibri" w:cs="Arial"/>
          <w:noProof/>
          <w:lang w:val="en-US"/>
        </w:rPr>
        <w:t/>
      </w:r>
      <w:r w:rsidR="003F389C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</w:rPr>
        <w:t/>
      </w:r>
    </w:p>
    <w:p w14:paraId="7CDC5970" w14:textId="083693A2" w:rsidR="009302D7" w:rsidRDefault="009302D7" w:rsidP="00975642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742794" w:rsidRPr="00742794">
        <w:rPr>
          <w:rFonts w:ascii="Calibri" w:hAnsi="Calibri" w:cs="Arial"/>
          <w:noProof/>
          <w:lang w:val="en-US"/>
        </w:rPr>
        <w:t/>
      </w:r>
      <w:r w:rsidR="00742794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2B6B40">
        <w:rPr>
          <w:rFonts w:ascii="Calibri" w:hAnsi="Calibri" w:cs="Arial"/>
          <w:noProof/>
        </w:rPr>
        <w:br/>
        <w:t xml:space="preserve">undefined</w:t>
      </w:r>
      <w:r w:rsidR="002B6B40" w:rsidRPr="00984D32">
        <w:rPr>
          <w:rFonts w:ascii="Calibri" w:hAnsi="Calibri" w:cs="Arial"/>
          <w:noProof/>
          <w:lang w:val="en-US"/>
        </w:rPr>
        <w:t/>
      </w:r>
      <w:r w:rsidR="003F389C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</w:rPr>
        <w:t/>
      </w:r>
    </w:p>
    <w:p w14:paraId="4822FF8A" w14:textId="77777777" w:rsidR="003F2DD5" w:rsidRPr="00192657" w:rsidRDefault="003F2DD5" w:rsidP="00975642">
      <w:pPr>
        <w:jc w:val="center"/>
        <w:rPr>
          <w:rFonts w:ascii="Calibri" w:hAnsi="Calibri" w:cs="Arial"/>
          <w:noProof/>
          <w:lang w:val="en-US"/>
        </w:rPr>
      </w:pPr>
    </w:p>
    <w:p w14:paraId="2C6010DB" w14:textId="5CFF3C77" w:rsidR="009302D7" w:rsidRPr="00192657" w:rsidRDefault="009302D7" w:rsidP="00975642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321604" w:rsidRPr="00321604">
        <w:rPr>
          <w:rFonts w:ascii="Calibri" w:hAnsi="Calibri" w:cs="Arial"/>
          <w:noProof/>
          <w:lang w:val="en-US"/>
        </w:rPr>
        <w:t/>
      </w:r>
      <w:r w:rsidR="00321604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2B6B40">
        <w:rPr>
          <w:rFonts w:ascii="Calibri" w:hAnsi="Calibri" w:cs="Arial"/>
          <w:noProof/>
        </w:rPr>
        <w:br/>
        <w:t xml:space="preserve">undefined</w:t>
      </w:r>
      <w:r w:rsidR="002B6B40" w:rsidRPr="00984D32">
        <w:rPr>
          <w:rFonts w:ascii="Calibri" w:hAnsi="Calibri" w:cs="Arial"/>
          <w:noProof/>
          <w:lang w:val="en-US"/>
        </w:rPr>
        <w:t/>
      </w:r>
      <w:r w:rsidR="003F389C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  <w:lang w:val="en-US"/>
        </w:rPr>
        <w:t/>
      </w:r>
      <w:r w:rsidR="002B6B40">
        <w:rPr>
          <w:rFonts w:ascii="Calibri" w:hAnsi="Calibri" w:cs="Arial"/>
          <w:noProof/>
        </w:rPr>
        <w:t/>
      </w:r>
    </w:p>
    <w:p w14:paraId="7B919F15" w14:textId="77777777" w:rsidR="003F2DD5" w:rsidRDefault="003F2DD5" w:rsidP="009302D7">
      <w:pPr>
        <w:rPr>
          <w:rFonts w:ascii="Calibri" w:hAnsi="Calibri" w:cs="Arial"/>
        </w:rPr>
        <w:sectPr w:rsidR="003F2DD5" w:rsidSect="003F2DD5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66559B9" w14:textId="77777777" w:rsidR="009302D7" w:rsidRDefault="009302D7" w:rsidP="009302D7">
      <w:pPr>
        <w:rPr>
          <w:rFonts w:ascii="Calibri" w:hAnsi="Calibri" w:cs="Arial"/>
        </w:rPr>
      </w:pPr>
    </w:p>
    <w:p w14:paraId="3AE05ADF" w14:textId="58A738B4" w:rsidR="00B738D1" w:rsidRDefault="00B738D1" w:rsidP="00CF3254">
      <w:pPr>
        <w:rPr>
          <w:rFonts w:ascii="Calibri" w:hAnsi="Calibri" w:cs="Arial"/>
        </w:rPr>
      </w:pPr>
    </w:p>
    <w:p w14:paraId="7A336B20" w14:textId="40728275" w:rsidR="001136B3" w:rsidRDefault="001136B3" w:rsidP="00CF3254">
      <w:pPr>
        <w:rPr>
          <w:rFonts w:ascii="Calibri" w:hAnsi="Calibri" w:cs="Arial"/>
        </w:rPr>
      </w:pPr>
    </w:p>
    <w:p w14:paraId="03793CFE" w14:textId="1236CE12" w:rsidR="001136B3" w:rsidRDefault="001136B3" w:rsidP="00CF3254">
      <w:pPr>
        <w:rPr>
          <w:rFonts w:ascii="Calibri" w:hAnsi="Calibri" w:cs="Arial"/>
        </w:rPr>
      </w:pPr>
    </w:p>
    <w:p w14:paraId="057005C5" w14:textId="68EA41F6" w:rsidR="001136B3" w:rsidRDefault="001136B3" w:rsidP="00CF3254">
      <w:pPr>
        <w:rPr>
          <w:rFonts w:ascii="Calibri" w:hAnsi="Calibri" w:cs="Arial"/>
        </w:rPr>
      </w:pPr>
    </w:p>
    <w:p w14:paraId="723251A6" w14:textId="0152CB51" w:rsidR="001136B3" w:rsidRDefault="001136B3" w:rsidP="00CF3254">
      <w:pPr>
        <w:rPr>
          <w:rFonts w:ascii="Calibri" w:hAnsi="Calibri" w:cs="Arial"/>
        </w:rPr>
      </w:pPr>
    </w:p>
    <w:p w14:paraId="51947276" w14:textId="7EBA09F5" w:rsidR="001136B3" w:rsidRDefault="001136B3" w:rsidP="00CF3254">
      <w:pPr>
        <w:rPr>
          <w:rFonts w:ascii="Calibri" w:hAnsi="Calibri" w:cs="Arial"/>
        </w:rPr>
      </w:pPr>
    </w:p>
    <w:p w14:paraId="31DBF348" w14:textId="3C26676C" w:rsidR="001136B3" w:rsidRDefault="001136B3" w:rsidP="00CF3254">
      <w:pPr>
        <w:rPr>
          <w:rFonts w:ascii="Calibri" w:hAnsi="Calibri" w:cs="Arial"/>
        </w:rPr>
      </w:pPr>
    </w:p>
    <w:p w14:paraId="45991DE9" w14:textId="45E5DFFE" w:rsidR="001136B3" w:rsidRDefault="001136B3" w:rsidP="00CF3254">
      <w:pPr>
        <w:rPr>
          <w:rFonts w:ascii="Calibri" w:hAnsi="Calibri" w:cs="Arial"/>
        </w:rPr>
      </w:pPr>
    </w:p>
    <w:p w14:paraId="645509AD" w14:textId="2FB13670" w:rsidR="001136B3" w:rsidRDefault="001136B3" w:rsidP="00CF3254">
      <w:pPr>
        <w:rPr>
          <w:rFonts w:ascii="Calibri" w:hAnsi="Calibri" w:cs="Arial"/>
        </w:rPr>
      </w:pPr>
    </w:p>
    <w:p w14:paraId="00887F6A" w14:textId="114A6B33" w:rsidR="001136B3" w:rsidRDefault="001136B3" w:rsidP="00CF3254">
      <w:pPr>
        <w:rPr>
          <w:rFonts w:ascii="Calibri" w:hAnsi="Calibri" w:cs="Arial"/>
        </w:rPr>
      </w:pPr>
    </w:p>
    <w:p w14:paraId="22E9A102" w14:textId="5EF6D5E6" w:rsidR="001136B3" w:rsidRDefault="001136B3" w:rsidP="00CF3254">
      <w:pPr>
        <w:rPr>
          <w:rFonts w:ascii="Calibri" w:hAnsi="Calibri" w:cs="Arial"/>
        </w:rPr>
      </w:pPr>
    </w:p>
    <w:p w14:paraId="654305A5" w14:textId="6F847DFB" w:rsidR="001136B3" w:rsidRDefault="001136B3" w:rsidP="00CF3254">
      <w:pPr>
        <w:rPr>
          <w:rFonts w:ascii="Calibri" w:hAnsi="Calibri" w:cs="Arial"/>
        </w:rPr>
      </w:pPr>
    </w:p>
    <w:p w14:paraId="46ECB08C" w14:textId="1C1FFDEE" w:rsidR="001136B3" w:rsidRDefault="001136B3" w:rsidP="00CF3254">
      <w:pPr>
        <w:rPr>
          <w:rFonts w:ascii="Calibri" w:hAnsi="Calibri" w:cs="Arial"/>
        </w:rPr>
      </w:pPr>
    </w:p>
    <w:p w14:paraId="39765B49" w14:textId="66AABE37" w:rsidR="001136B3" w:rsidRDefault="001136B3" w:rsidP="00CF3254">
      <w:pPr>
        <w:rPr>
          <w:rFonts w:ascii="Calibri" w:hAnsi="Calibri" w:cs="Arial"/>
        </w:rPr>
      </w:pPr>
    </w:p>
    <w:p w14:paraId="74B3CB7F" w14:textId="77777777" w:rsidR="00567A8B" w:rsidRDefault="00567A8B" w:rsidP="00CF3254">
      <w:pPr>
        <w:rPr>
          <w:rFonts w:ascii="Calibri" w:hAnsi="Calibri" w:cs="Arial"/>
        </w:rPr>
      </w:pPr>
    </w:p>
    <w:p w14:paraId="0ABF5D4E" w14:textId="77777777" w:rsidR="00567A8B" w:rsidRDefault="00567A8B" w:rsidP="00CF3254">
      <w:pPr>
        <w:rPr>
          <w:rFonts w:ascii="Calibri" w:hAnsi="Calibri" w:cs="Arial"/>
        </w:rPr>
      </w:pPr>
    </w:p>
    <w:p w14:paraId="2AA07063" w14:textId="77777777" w:rsidR="00567A8B" w:rsidRDefault="00567A8B" w:rsidP="00CF3254">
      <w:pPr>
        <w:rPr>
          <w:rFonts w:ascii="Calibri" w:hAnsi="Calibri" w:cs="Arial"/>
        </w:rPr>
      </w:pPr>
    </w:p>
    <w:p w14:paraId="065B875F" w14:textId="77777777" w:rsidR="00567A8B" w:rsidRDefault="00567A8B" w:rsidP="00CF3254">
      <w:pPr>
        <w:rPr>
          <w:rFonts w:ascii="Calibri" w:hAnsi="Calibri" w:cs="Arial"/>
        </w:rPr>
      </w:pPr>
    </w:p>
    <w:p w14:paraId="3D5C6951" w14:textId="77777777" w:rsidR="00567A8B" w:rsidRDefault="00567A8B" w:rsidP="00CF3254">
      <w:pPr>
        <w:rPr>
          <w:rFonts w:ascii="Calibri" w:hAnsi="Calibri" w:cs="Arial"/>
        </w:rPr>
      </w:pPr>
    </w:p>
    <w:p w14:paraId="63992F9E" w14:textId="77777777" w:rsidR="00567A8B" w:rsidRDefault="00567A8B" w:rsidP="00CF3254">
      <w:pPr>
        <w:rPr>
          <w:rFonts w:ascii="Calibri" w:hAnsi="Calibri" w:cs="Arial"/>
        </w:rPr>
      </w:pPr>
    </w:p>
    <w:p w14:paraId="421E2826" w14:textId="77777777" w:rsidR="00567A8B" w:rsidRDefault="00567A8B" w:rsidP="00CF3254">
      <w:pPr>
        <w:rPr>
          <w:rFonts w:ascii="Calibri" w:hAnsi="Calibri" w:cs="Arial"/>
        </w:rPr>
      </w:pPr>
    </w:p>
    <w:p w14:paraId="5FA0B281" w14:textId="60C9C22C" w:rsidR="001136B3" w:rsidRDefault="001136B3" w:rsidP="00CF3254">
      <w:pPr>
        <w:rPr>
          <w:rFonts w:ascii="Calibri" w:hAnsi="Calibri" w:cs="Arial"/>
        </w:rPr>
      </w:pPr>
    </w:p>
    <w:p w14:paraId="35F09AD3" w14:textId="77777777" w:rsidR="00A27827" w:rsidRDefault="00A27827" w:rsidP="00CF3254">
      <w:pPr>
        <w:rPr>
          <w:rFonts w:ascii="Calibri" w:hAnsi="Calibri" w:cs="Arial"/>
        </w:rPr>
      </w:pPr>
    </w:p>
    <w:p w14:paraId="0D3D8635" w14:textId="77777777" w:rsidR="001136B3" w:rsidRDefault="001136B3" w:rsidP="00CF3254">
      <w:pPr>
        <w:rPr>
          <w:rFonts w:ascii="Calibri" w:hAnsi="Calibri" w:cs="Arial"/>
        </w:rPr>
      </w:pPr>
    </w:p>
    <w:p w14:paraId="1791EFCB" w14:textId="7DC1D3E8" w:rsidR="00F033BB" w:rsidRPr="00CF3254" w:rsidRDefault="002D0BC3" w:rsidP="00CF3254">
      <w:pPr>
        <w:jc w:val="center"/>
        <w:rPr>
          <w:rFonts w:ascii="Calibri" w:hAnsi="Calibri" w:cs="Arial"/>
        </w:rPr>
      </w:pPr>
      <w:r w:rsidRPr="002D0BC3">
        <w:rPr>
          <w:rFonts w:ascii="Calibri" w:hAnsi="Calibri" w:cs="Arial"/>
        </w:rPr>
        <w:t>Critical data stickers on flow meter.</w:t>
      </w:r>
    </w:p>
    <w:p w14:paraId="091A3F25" w14:textId="5693CC79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7D1AF708" w14:textId="77777777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30CB1548" w14:textId="77777777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709C2B2B" w14:textId="3230F793" w:rsidR="003E4398" w:rsidRDefault="002904A5" w:rsidP="00993A5E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158D8310" w14:textId="79FC3B8D" w:rsidR="00993A5E" w:rsidRPr="008C4F7F" w:rsidRDefault="00993A5E" w:rsidP="00993A5E">
      <w:pPr>
        <w:rPr>
          <w:rFonts w:ascii="Calibri" w:hAnsi="Calibri" w:cs="Arial"/>
          <w:b/>
          <w:sz w:val="24"/>
          <w:szCs w:val="24"/>
          <w:u w:val="single"/>
        </w:rPr>
      </w:pPr>
      <w:r w:rsidRPr="008C4F7F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Survey </w:t>
      </w:r>
      <w:r w:rsidR="00E769C5" w:rsidRPr="008C4F7F">
        <w:rPr>
          <w:rFonts w:ascii="Calibri" w:hAnsi="Calibri" w:cs="Arial"/>
          <w:b/>
          <w:sz w:val="24"/>
          <w:szCs w:val="24"/>
          <w:u w:val="single"/>
        </w:rPr>
        <w:t>m</w:t>
      </w:r>
      <w:r w:rsidRPr="008C4F7F">
        <w:rPr>
          <w:rFonts w:ascii="Calibri" w:hAnsi="Calibri" w:cs="Arial"/>
          <w:b/>
          <w:sz w:val="24"/>
          <w:szCs w:val="24"/>
          <w:u w:val="single"/>
        </w:rPr>
        <w:t xml:space="preserve">easurement </w:t>
      </w:r>
      <w:r w:rsidR="00E769C5" w:rsidRPr="008C4F7F">
        <w:rPr>
          <w:rFonts w:ascii="Calibri" w:hAnsi="Calibri" w:cs="Arial"/>
          <w:b/>
          <w:sz w:val="24"/>
          <w:szCs w:val="24"/>
          <w:u w:val="single"/>
        </w:rPr>
        <w:t>e</w:t>
      </w:r>
      <w:r w:rsidRPr="008C4F7F">
        <w:rPr>
          <w:rFonts w:ascii="Calibri" w:hAnsi="Calibri" w:cs="Arial"/>
          <w:b/>
          <w:sz w:val="24"/>
          <w:szCs w:val="24"/>
          <w:u w:val="single"/>
        </w:rPr>
        <w:t>quipment 5.0</w:t>
      </w:r>
    </w:p>
    <w:p w14:paraId="70E9BEAC" w14:textId="77777777" w:rsidR="00993A5E" w:rsidRPr="008C4F7F" w:rsidRDefault="00993A5E" w:rsidP="00993A5E">
      <w:pPr>
        <w:rPr>
          <w:rFonts w:ascii="Calibri" w:hAnsi="Calibri" w:cs="Arial"/>
        </w:rPr>
      </w:pPr>
    </w:p>
    <w:p w14:paraId="5244BFB9" w14:textId="508D0D86" w:rsidR="00993A5E" w:rsidRPr="005C38F7" w:rsidRDefault="005C38F7" w:rsidP="00993A5E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undefined</w:t>
      </w:r>
      <w:r w:rsidRPr="005C38F7">
        <w:rPr>
          <w:rFonts w:ascii="Calibri" w:hAnsi="Calibri" w:cs="Arial"/>
          <w:lang w:val="en-US"/>
        </w:rPr>
        <w:t/>
      </w:r>
      <w:r>
        <w:rPr>
          <w:rFonts w:ascii="Calibri" w:hAnsi="Calibri" w:cs="Arial"/>
        </w:rPr>
        <w:t/>
      </w:r>
      <w:r w:rsidR="002D0BC3">
        <w:rPr>
          <w:rFonts w:ascii="Calibri" w:hAnsi="Calibri" w:cs="Arial"/>
        </w:rPr>
        <w:t xml:space="preserve"> </w:t>
      </w:r>
    </w:p>
    <w:p w14:paraId="17E99633" w14:textId="77777777" w:rsidR="003331D5" w:rsidRDefault="003331D5" w:rsidP="003331D5">
      <w:pPr>
        <w:rPr>
          <w:rFonts w:ascii="Calibri" w:hAnsi="Calibri" w:cs="Arial"/>
        </w:rPr>
      </w:pPr>
    </w:p>
    <w:p w14:paraId="7733CE22" w14:textId="5C10932C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Pr="003331D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33AE5">
        <w:rPr>
          <w:rFonts w:ascii="Calibri" w:hAnsi="Calibri" w:cs="Arial"/>
          <w:noProof/>
        </w:rPr>
        <w:br/>
        <w:t xml:space="preserve">undefined</w:t>
      </w:r>
      <w:r w:rsidR="00A33AE5" w:rsidRPr="003331D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</w:rPr>
        <w:t/>
      </w:r>
    </w:p>
    <w:p w14:paraId="1268B9D2" w14:textId="77777777" w:rsidR="00D238FE" w:rsidRDefault="00D238FE" w:rsidP="00A33AE5">
      <w:pPr>
        <w:jc w:val="center"/>
        <w:rPr>
          <w:rFonts w:ascii="Calibri" w:hAnsi="Calibri" w:cs="Arial"/>
          <w:noProof/>
        </w:rPr>
      </w:pPr>
    </w:p>
    <w:p w14:paraId="204A4971" w14:textId="77777777" w:rsidR="00D238FE" w:rsidRDefault="00D238FE" w:rsidP="00A33AE5">
      <w:pPr>
        <w:jc w:val="center"/>
        <w:rPr>
          <w:rFonts w:ascii="Calibri" w:hAnsi="Calibri" w:cs="Arial"/>
          <w:noProof/>
        </w:rPr>
        <w:sectPr w:rsidR="00D238FE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1977E39E" w14:textId="184DE801" w:rsidR="003331D5" w:rsidRDefault="003331D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Pr="003331D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33AE5">
        <w:rPr>
          <w:rFonts w:ascii="Calibri" w:hAnsi="Calibri" w:cs="Arial"/>
          <w:noProof/>
        </w:rPr>
        <w:br/>
        <w:t xml:space="preserve">undefined</w:t>
      </w:r>
      <w:r w:rsidR="00A33AE5" w:rsidRPr="003331D5">
        <w:rPr>
          <w:rFonts w:ascii="Calibri" w:hAnsi="Calibri" w:cs="Arial"/>
          <w:noProof/>
          <w:lang w:val="en-US"/>
        </w:rPr>
        <w:t/>
      </w:r>
      <w:r w:rsidR="00923A5C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</w:rPr>
        <w:t/>
      </w:r>
    </w:p>
    <w:p w14:paraId="571AD1B5" w14:textId="77777777" w:rsidR="00D238FE" w:rsidRPr="00192657" w:rsidRDefault="00D238FE" w:rsidP="00A33AE5">
      <w:pPr>
        <w:jc w:val="center"/>
        <w:rPr>
          <w:rFonts w:ascii="Calibri" w:hAnsi="Calibri" w:cs="Arial"/>
          <w:noProof/>
          <w:lang w:val="en-US"/>
        </w:rPr>
      </w:pPr>
    </w:p>
    <w:p w14:paraId="2763E237" w14:textId="698F52CC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A36ADA" w:rsidRPr="00A36ADA">
        <w:rPr>
          <w:rFonts w:ascii="Calibri" w:hAnsi="Calibri" w:cs="Arial"/>
          <w:noProof/>
          <w:lang w:val="en-US"/>
        </w:rPr>
        <w:t/>
      </w:r>
      <w:r w:rsidR="00A36ADA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33AE5">
        <w:rPr>
          <w:rFonts w:ascii="Calibri" w:hAnsi="Calibri" w:cs="Arial"/>
          <w:noProof/>
        </w:rPr>
        <w:br/>
        <w:t xml:space="preserve">undefined</w:t>
      </w:r>
      <w:r w:rsidR="00A33AE5" w:rsidRPr="003331D5">
        <w:rPr>
          <w:rFonts w:ascii="Calibri" w:hAnsi="Calibri" w:cs="Arial"/>
          <w:noProof/>
          <w:lang w:val="en-US"/>
        </w:rPr>
        <w:t/>
      </w:r>
      <w:r w:rsidR="00B33B4B">
        <w:rPr>
          <w:rFonts w:ascii="Calibri" w:hAnsi="Calibri" w:cs="Arial"/>
          <w:noProof/>
          <w:lang w:val="en-US"/>
        </w:rPr>
        <w:t/>
      </w:r>
      <w:r w:rsidR="00520FC4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</w:rPr>
        <w:t/>
      </w:r>
    </w:p>
    <w:p w14:paraId="3DEA2C33" w14:textId="7DD2FCB1" w:rsidR="003331D5" w:rsidRDefault="003331D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</w:r>
      <w:r w:rsidR="002B48CE" w:rsidRPr="002B48CE">
        <w:rPr>
          <w:rFonts w:ascii="Calibri" w:hAnsi="Calibri" w:cs="Arial"/>
          <w:noProof/>
          <w:lang w:val="en-US"/>
        </w:rPr>
        <w:t/>
      </w:r>
      <w:r w:rsidR="002B48CE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0B52767B" w14:textId="1C6DFFBD" w:rsidR="00A33AE5" w:rsidRDefault="00A33AE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 xml:space="preserve">undefined</w:t>
      </w:r>
      <w:r w:rsidRPr="003331D5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</w:p>
    <w:p w14:paraId="078CC04C" w14:textId="77777777" w:rsidR="00D238FE" w:rsidRPr="00192657" w:rsidRDefault="00D238FE" w:rsidP="00A33AE5">
      <w:pPr>
        <w:jc w:val="center"/>
        <w:rPr>
          <w:rFonts w:ascii="Calibri" w:hAnsi="Calibri" w:cs="Arial"/>
          <w:noProof/>
          <w:lang w:val="en-US"/>
        </w:rPr>
      </w:pPr>
    </w:p>
    <w:p w14:paraId="36F9116C" w14:textId="3BA4CD7B" w:rsidR="00A33AE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</w:r>
      <w:r w:rsidR="00902504" w:rsidRPr="00902504">
        <w:rPr>
          <w:rFonts w:ascii="Calibri" w:hAnsi="Calibri" w:cs="Arial"/>
          <w:noProof/>
          <w:lang w:val="en-US"/>
        </w:rPr>
        <w:t/>
      </w:r>
      <w:r w:rsidR="00902504">
        <w:rPr>
          <w:rFonts w:ascii="Calibri" w:hAnsi="Calibri" w:cs="Arial"/>
          <w:noProof/>
          <w:lang w:val="en-US"/>
        </w:rPr>
        <w:t/>
      </w:r>
      <w:r>
        <w:rPr>
          <w:rFonts w:ascii="Calibri" w:hAnsi="Calibri" w:cs="Arial"/>
          <w:noProof/>
        </w:rPr>
        <w:t/>
      </w:r>
      <w:r w:rsidR="00A33AE5">
        <w:rPr>
          <w:rFonts w:ascii="Calibri" w:hAnsi="Calibri" w:cs="Arial"/>
          <w:noProof/>
        </w:rPr>
        <w:br/>
        <w:t xml:space="preserve">undefined</w:t>
      </w:r>
      <w:r w:rsidR="00A33AE5" w:rsidRPr="003331D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  <w:lang w:val="en-US"/>
        </w:rPr>
        <w:t/>
      </w:r>
      <w:r w:rsidR="00A33AE5">
        <w:rPr>
          <w:rFonts w:ascii="Calibri" w:hAnsi="Calibri" w:cs="Arial"/>
          <w:noProof/>
        </w:rPr>
        <w:t/>
      </w:r>
    </w:p>
    <w:p w14:paraId="5CF03CCE" w14:textId="77777777" w:rsidR="00D238FE" w:rsidRDefault="00D238FE" w:rsidP="00A33AE5">
      <w:pPr>
        <w:jc w:val="center"/>
        <w:rPr>
          <w:rFonts w:ascii="Calibri" w:hAnsi="Calibri" w:cs="Arial"/>
          <w:noProof/>
          <w:lang w:val="en-US"/>
        </w:rPr>
        <w:sectPr w:rsidR="00D238FE" w:rsidSect="00D238FE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5BAE80A9" w14:textId="0C1E2F09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</w:p>
    <w:p w14:paraId="48795BBD" w14:textId="77777777" w:rsidR="00B1236C" w:rsidRPr="0070736D" w:rsidRDefault="00B1236C">
      <w:pPr>
        <w:rPr>
          <w:rFonts w:ascii="Calibri" w:hAnsi="Calibri" w:cs="Arial"/>
          <w:b/>
          <w:sz w:val="24"/>
          <w:szCs w:val="24"/>
          <w:u w:val="single"/>
        </w:rPr>
      </w:pPr>
    </w:p>
    <w:p w14:paraId="72C14FF4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D252BDD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610B09A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953CC67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3ED557B2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9921E0F" w14:textId="3706DABB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D020C3B" w14:textId="729BF42B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63F3136D" w14:textId="7F3D1589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657019E9" w14:textId="189EE44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22A82919" w14:textId="283D6B7E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7517838" w14:textId="6B7DE611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7EFFF54" w14:textId="2D231BC0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36EC4D3F" w14:textId="225C4214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85FCB16" w14:textId="1DFEF252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8A2F9C5" w14:textId="7F54ED6E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8258041" w14:textId="51B64203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80F456E" w14:textId="5CE76CB8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A86259F" w14:textId="175E2D3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2F95267" w14:textId="01DAEE79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6FB3C26" w14:textId="7777777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53DB9E8" w14:textId="6D47A72B" w:rsidR="00650671" w:rsidRDefault="002904A5" w:rsidP="005E77CB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40A01297" w14:textId="61CC9DB8" w:rsidR="005E77CB" w:rsidRPr="0070736D" w:rsidRDefault="005E77CB" w:rsidP="005E77CB">
      <w:pPr>
        <w:rPr>
          <w:rFonts w:ascii="Calibri" w:hAnsi="Calibri" w:cs="Arial"/>
          <w:b/>
          <w:sz w:val="24"/>
          <w:szCs w:val="24"/>
          <w:u w:val="single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>Conclusions 6.0</w:t>
      </w:r>
    </w:p>
    <w:p w14:paraId="57F610AF" w14:textId="77777777" w:rsidR="005E77CB" w:rsidRPr="0070736D" w:rsidRDefault="005E77CB" w:rsidP="005E77CB">
      <w:pPr>
        <w:rPr>
          <w:rFonts w:ascii="Calibri" w:hAnsi="Calibri" w:cs="Arial"/>
          <w:b/>
          <w:u w:val="single"/>
        </w:rPr>
      </w:pPr>
    </w:p>
    <w:p w14:paraId="15EADDA6" w14:textId="77777777" w:rsidR="005E77CB" w:rsidRPr="0070736D" w:rsidRDefault="005E77CB" w:rsidP="005E77CB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>Data and Calculated Uncertainty 6.1</w:t>
      </w:r>
    </w:p>
    <w:p w14:paraId="2FD85D0F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1A76D6D4" w14:textId="37AD87DD" w:rsidR="005E77CB" w:rsidRPr="004D1577" w:rsidRDefault="005E77CB" w:rsidP="005E77CB">
      <w:pPr>
        <w:rPr>
          <w:rFonts w:ascii="Calibri" w:hAnsi="Calibri" w:cs="Arial"/>
          <w:highlight w:val="yellow"/>
          <w:lang w:val="en-US"/>
        </w:rPr>
      </w:pPr>
      <w:r w:rsidRPr="00A243FA">
        <w:rPr>
          <w:rFonts w:ascii="Calibri" w:hAnsi="Calibri" w:cs="Arial"/>
        </w:rPr>
        <w:t xml:space="preserve">Based upon flow data provided by </w:t>
      </w:r>
      <w:r w:rsidR="002D0BC3">
        <w:rPr>
          <w:rFonts w:ascii="Calibri" w:hAnsi="Calibri" w:cs="Arial"/>
        </w:rPr>
        <w:t xml:space="preserve">NIW </w:t>
      </w:r>
      <w:r w:rsidRPr="00A243FA">
        <w:rPr>
          <w:rFonts w:ascii="Calibri" w:hAnsi="Calibri" w:cs="Arial"/>
        </w:rPr>
        <w:t xml:space="preserve">and using data for </w:t>
      </w:r>
      <w:r w:rsidR="004D2BA0">
        <w:rPr>
          <w:rFonts w:ascii="Calibri" w:hAnsi="Calibri" w:cs="Arial"/>
        </w:rPr>
        <w:t xml:space="preserve">undefined</w:t>
      </w:r>
      <w:r w:rsidR="004D2BA0" w:rsidRPr="004D2BA0">
        <w:rPr>
          <w:rFonts w:ascii="Calibri" w:hAnsi="Calibri" w:cs="Arial"/>
          <w:lang w:val="en-US"/>
        </w:rPr>
        <w:t/>
      </w:r>
      <w:r w:rsidR="004D2BA0">
        <w:rPr>
          <w:rFonts w:ascii="Calibri" w:hAnsi="Calibri" w:cs="Arial"/>
        </w:rPr>
        <w:t/>
      </w:r>
      <w:r w:rsidRPr="00A243FA">
        <w:rPr>
          <w:rFonts w:ascii="Calibri" w:hAnsi="Calibri" w:cs="Arial"/>
        </w:rPr>
        <w:t xml:space="preserve"> that being a typical dry weather </w:t>
      </w:r>
      <w:r w:rsidR="009309B3">
        <w:rPr>
          <w:rFonts w:ascii="Calibri" w:hAnsi="Calibri" w:cs="Arial"/>
        </w:rPr>
        <w:t xml:space="preserve"> </w:t>
      </w:r>
      <w:r w:rsidRPr="00A243FA">
        <w:rPr>
          <w:rFonts w:ascii="Calibri" w:hAnsi="Calibri" w:cs="Arial"/>
        </w:rPr>
        <w:t xml:space="preserve">day, the weighted uncertainty was calculated to </w:t>
      </w:r>
      <w:r w:rsidRPr="002D0BC3">
        <w:rPr>
          <w:rFonts w:ascii="Calibri" w:hAnsi="Calibri" w:cs="Arial"/>
        </w:rPr>
        <w:t xml:space="preserve">be </w:t>
      </w:r>
      <w:r w:rsidRPr="002273D9">
        <w:rPr>
          <w:rFonts w:ascii="Calibri" w:hAnsi="Calibri" w:cs="Arial"/>
        </w:rPr>
        <w:t xml:space="preserve"> </w:t>
      </w:r>
      <w:r w:rsidR="004D1577" w:rsidRPr="002273D9">
        <w:rPr>
          <w:rFonts w:ascii="Calibri" w:hAnsi="Calibri" w:cs="Arial"/>
        </w:rPr>
        <w:t xml:space="preserve">undefined</w:t>
      </w:r>
      <w:r w:rsidR="004D1577" w:rsidRPr="002273D9">
        <w:rPr>
          <w:rFonts w:ascii="Calibri" w:hAnsi="Calibri" w:cs="Arial"/>
          <w:lang w:val="en-US"/>
        </w:rPr>
        <w:t/>
      </w:r>
      <w:r w:rsidR="004D1577" w:rsidRPr="002273D9">
        <w:rPr>
          <w:rFonts w:ascii="Calibri" w:hAnsi="Calibri" w:cs="Arial"/>
        </w:rPr>
        <w:t/>
      </w:r>
      <w:r w:rsidR="002D0BC3" w:rsidRPr="002273D9">
        <w:rPr>
          <w:rFonts w:ascii="Calibri" w:hAnsi="Calibri" w:cs="Arial"/>
        </w:rPr>
        <w:t xml:space="preserve"> </w:t>
      </w:r>
      <w:r w:rsidRPr="002273D9">
        <w:rPr>
          <w:rFonts w:ascii="Calibri" w:hAnsi="Calibri" w:cs="Arial"/>
        </w:rPr>
        <w:t>%</w:t>
      </w:r>
      <w:r w:rsidRPr="00A243FA">
        <w:rPr>
          <w:rFonts w:ascii="Calibri" w:hAnsi="Calibri" w:cs="Arial"/>
        </w:rPr>
        <w:t xml:space="preserve"> of the total daily discharge.</w:t>
      </w:r>
    </w:p>
    <w:p w14:paraId="5C1C3657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415D91B4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  <w:r w:rsidRPr="00A243FA">
        <w:rPr>
          <w:rFonts w:ascii="Calibri" w:hAnsi="Calibri" w:cs="Arial"/>
          <w:b/>
          <w:u w:val="single"/>
        </w:rPr>
        <w:t>Report Signatories 6.2</w:t>
      </w:r>
    </w:p>
    <w:p w14:paraId="3DAB8806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788E1BA7" w14:textId="1E20694F" w:rsidR="005E77CB" w:rsidRPr="001136B3" w:rsidRDefault="005E77CB" w:rsidP="005E77CB">
      <w:pPr>
        <w:ind w:right="-852"/>
        <w:rPr>
          <w:rFonts w:ascii="Calibri" w:hAnsi="Calibri" w:cs="Arial"/>
        </w:rPr>
      </w:pPr>
      <w:r w:rsidRPr="00A243FA">
        <w:rPr>
          <w:rFonts w:ascii="Calibri" w:hAnsi="Calibri" w:cs="Arial"/>
        </w:rPr>
        <w:t>The data enclosed relates to circumstances and detail found on the date of the inspection</w:t>
      </w:r>
      <w:r w:rsidR="002D0BC3">
        <w:rPr>
          <w:rFonts w:ascii="Calibri" w:hAnsi="Calibri" w:cs="Arial"/>
        </w:rPr>
        <w:t xml:space="preserve"> being</w:t>
      </w:r>
      <w:r w:rsidR="00667752">
        <w:rPr>
          <w:rFonts w:ascii="Calibri" w:hAnsi="Calibri" w:cs="Arial"/>
        </w:rPr>
        <w:t xml:space="preserve"> </w:t>
      </w:r>
      <w:r w:rsidR="00667752" w:rsidRPr="002273D9">
        <w:rPr>
          <w:rFonts w:ascii="Calibri" w:hAnsi="Calibri" w:cs="Arial"/>
        </w:rPr>
        <w:t xml:space="preserve">undefined</w:t>
      </w:r>
      <w:r w:rsidR="00667752" w:rsidRPr="004D2BA0">
        <w:rPr>
          <w:rFonts w:ascii="Calibri" w:hAnsi="Calibri" w:cs="Arial"/>
          <w:lang w:val="en-US"/>
        </w:rPr>
        <w:t/>
      </w:r>
      <w:r w:rsidR="00667752">
        <w:rPr>
          <w:rFonts w:ascii="Calibri" w:hAnsi="Calibri" w:cs="Arial"/>
          <w:lang w:val="en-US"/>
        </w:rPr>
        <w:t/>
      </w:r>
      <w:r w:rsidR="00667752" w:rsidRPr="002273D9">
        <w:rPr>
          <w:rFonts w:ascii="Calibri" w:hAnsi="Calibri" w:cs="Arial"/>
        </w:rPr>
        <w:t/>
      </w:r>
      <w:r w:rsidRPr="00A243FA">
        <w:rPr>
          <w:rFonts w:ascii="Calibri" w:hAnsi="Calibri" w:cs="Arial"/>
        </w:rPr>
        <w:t>.</w:t>
      </w:r>
    </w:p>
    <w:p w14:paraId="7EC7CED3" w14:textId="77777777" w:rsidR="00B1236C" w:rsidRPr="00A243FA" w:rsidRDefault="00B1236C" w:rsidP="005E77CB">
      <w:pPr>
        <w:rPr>
          <w:rFonts w:ascii="Calibri" w:hAnsi="Calibri" w:cs="Arial"/>
        </w:rPr>
      </w:pPr>
    </w:p>
    <w:p w14:paraId="525669EA" w14:textId="413529CE" w:rsidR="005E77CB" w:rsidRPr="00A243FA" w:rsidRDefault="005E77CB" w:rsidP="005E77CB">
      <w:pPr>
        <w:rPr>
          <w:rFonts w:ascii="Calibri" w:hAnsi="Calibri" w:cs="Arial"/>
        </w:rPr>
      </w:pPr>
      <w:r w:rsidRPr="00A243FA">
        <w:rPr>
          <w:rFonts w:ascii="Calibri" w:hAnsi="Calibri" w:cs="Arial"/>
        </w:rPr>
        <w:t>Signed</w:t>
      </w:r>
      <w:r w:rsidR="00C20BA2" w:rsidRPr="00A243FA">
        <w:rPr>
          <w:rFonts w:ascii="Calibri" w:hAnsi="Calibri" w:cs="Arial"/>
        </w:rPr>
        <w:t>,</w:t>
      </w:r>
    </w:p>
    <w:p w14:paraId="582A1A30" w14:textId="226E69D4" w:rsidR="005E77CB" w:rsidRPr="005401BD" w:rsidRDefault="005401BD" w:rsidP="005E77CB">
      <w:pPr>
        <w:rPr>
          <w:rFonts w:ascii="Freestyle Script" w:hAnsi="Freestyle Script" w:cs="Arial"/>
          <w:i/>
          <w:color w:val="auto"/>
          <w:sz w:val="56"/>
          <w:szCs w:val="56"/>
          <w:lang w:val="en-US"/>
        </w:rPr>
      </w:pPr>
      <w:r>
        <w:rPr>
          <w:rFonts w:ascii="Freestyle Script" w:hAnsi="Freestyle Script" w:cs="Arial"/>
          <w:i/>
          <w:color w:val="auto"/>
          <w:sz w:val="56"/>
          <w:szCs w:val="56"/>
        </w:rPr>
        <w:t xml:space="preserve">undefined</w:t>
      </w:r>
      <w:r w:rsidRPr="005401BD">
        <w:rPr>
          <w:rFonts w:ascii="Freestyle Script" w:hAnsi="Freestyle Script" w:cs="Arial"/>
          <w:i/>
          <w:color w:val="auto"/>
          <w:sz w:val="56"/>
          <w:szCs w:val="56"/>
          <w:lang w:val="en-US"/>
        </w:rPr>
        <w:t/>
      </w:r>
      <w:r>
        <w:rPr>
          <w:rFonts w:ascii="Freestyle Script" w:hAnsi="Freestyle Script" w:cs="Arial"/>
          <w:i/>
          <w:color w:val="auto"/>
          <w:sz w:val="56"/>
          <w:szCs w:val="56"/>
        </w:rPr>
        <w:t/>
      </w:r>
    </w:p>
    <w:p w14:paraId="623B77A8" w14:textId="450BA5E0" w:rsidR="005E77CB" w:rsidRPr="00A302F1" w:rsidRDefault="00A302F1" w:rsidP="005E77CB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undefined</w:t>
      </w:r>
      <w:r w:rsidRPr="00A302F1">
        <w:rPr>
          <w:rFonts w:ascii="Calibri" w:hAnsi="Calibri" w:cs="Arial"/>
          <w:lang w:val="en-US"/>
        </w:rPr>
        <w:t/>
      </w:r>
      <w:r>
        <w:rPr>
          <w:rFonts w:ascii="Calibri" w:hAnsi="Calibri" w:cs="Arial"/>
        </w:rPr>
        <w:t/>
      </w:r>
    </w:p>
    <w:p w14:paraId="1E6A482B" w14:textId="7490A309" w:rsidR="005E77CB" w:rsidRPr="00AD636B" w:rsidRDefault="00AD636B" w:rsidP="005E77CB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undefined</w:t>
      </w:r>
      <w:r w:rsidRPr="00AD636B">
        <w:rPr>
          <w:rFonts w:ascii="Calibri" w:hAnsi="Calibri" w:cs="Arial"/>
          <w:lang w:val="en-US"/>
        </w:rPr>
        <w:t/>
      </w:r>
      <w:r>
        <w:rPr>
          <w:rFonts w:ascii="Calibri" w:hAnsi="Calibri" w:cs="Arial"/>
          <w:lang w:val="en-US"/>
        </w:rPr>
        <w:t/>
      </w:r>
    </w:p>
    <w:p w14:paraId="6E5F4ED1" w14:textId="5246C5BA" w:rsidR="005E77CB" w:rsidRPr="0078515A" w:rsidRDefault="005E77CB" w:rsidP="005E77CB">
      <w:pPr>
        <w:rPr>
          <w:rFonts w:ascii="Calibri" w:hAnsi="Calibri" w:cs="Arial"/>
          <w:vertAlign w:val="superscript"/>
        </w:rPr>
      </w:pPr>
    </w:p>
    <w:p w14:paraId="6E5F9E47" w14:textId="5B45EB92" w:rsidR="00C072D4" w:rsidRPr="004826F4" w:rsidRDefault="00865B40" w:rsidP="00C072D4">
      <w:pPr>
        <w:rPr>
          <w:rFonts w:ascii="Calibri" w:hAnsi="Calibri" w:cs="Arial"/>
          <w:b/>
          <w:bCs/>
          <w:sz w:val="24"/>
          <w:szCs w:val="24"/>
          <w:u w:val="single"/>
        </w:rPr>
      </w:pPr>
      <w:r w:rsidRPr="0070736D">
        <w:rPr>
          <w:rFonts w:ascii="Calibri" w:hAnsi="Calibri" w:cs="Arial"/>
          <w:highlight w:val="red"/>
        </w:rPr>
        <w:br w:type="page"/>
      </w:r>
      <w:r w:rsidRPr="00EB0576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>Appendix A</w:t>
      </w:r>
    </w:p>
    <w:p w14:paraId="6547EE45" w14:textId="77777777" w:rsidR="00C072D4" w:rsidRPr="00B8040A" w:rsidRDefault="00C072D4" w:rsidP="00C072D4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 xml:space="preserve">undefined</w:t>
      </w:r>
      <w:r>
        <w:rPr>
          <w:rFonts w:asciiTheme="minorHAnsi" w:hAnsiTheme="minorHAnsi" w:cstheme="minorHAnsi"/>
          <w:noProof/>
          <w:sz w:val="22"/>
          <w:szCs w:val="22"/>
        </w:rPr>
        <w:t/>
      </w:r>
      <w:r w:rsidRPr="00B8040A">
        <w:rPr>
          <w:rFonts w:asciiTheme="minorHAnsi" w:hAnsiTheme="minorHAnsi" w:cstheme="minorHAnsi"/>
          <w:noProof/>
          <w:sz w:val="22"/>
          <w:szCs w:val="22"/>
        </w:rPr>
        <w:t/>
      </w:r>
    </w:p>
    <w:p w14:paraId="625F1A8E" w14:textId="77777777" w:rsidR="00C072D4" w:rsidRPr="00A33AE5" w:rsidRDefault="00C072D4" w:rsidP="006D3F06">
      <w:pP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</w:p>
    <w:p w14:paraId="40E103ED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01AE1AEB" w14:textId="77777777" w:rsidR="004826F4" w:rsidRDefault="004826F4" w:rsidP="00697683">
      <w:pPr>
        <w:jc w:val="center"/>
        <w:rPr>
          <w:rFonts w:asciiTheme="minorHAnsi" w:hAnsiTheme="minorHAnsi" w:cstheme="minorHAnsi"/>
          <w:noProof/>
        </w:rPr>
      </w:pPr>
    </w:p>
    <w:p w14:paraId="246B27E4" w14:textId="77777777" w:rsidR="004826F4" w:rsidRDefault="004826F4" w:rsidP="00697683">
      <w:pPr>
        <w:jc w:val="center"/>
        <w:rPr>
          <w:rFonts w:asciiTheme="minorHAnsi" w:hAnsiTheme="minorHAnsi" w:cstheme="minorHAnsi"/>
          <w:noProof/>
        </w:rPr>
        <w:sectPr w:rsidR="004826F4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136066DA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</w:p>
    <w:p w14:paraId="7456852B" w14:textId="77777777" w:rsidR="00697683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562505D0" w14:textId="77777777" w:rsidR="004826F4" w:rsidRPr="00A33AE5" w:rsidRDefault="004826F4" w:rsidP="00697683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</w:p>
    <w:p w14:paraId="363FC9DE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</w:r>
    </w:p>
    <w:p w14:paraId="48301E3E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79050D22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</w:r>
    </w:p>
    <w:p w14:paraId="51D5BEAC" w14:textId="77777777" w:rsidR="00697683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351B84C8" w14:textId="77777777" w:rsidR="004826F4" w:rsidRPr="00A33AE5" w:rsidRDefault="004826F4" w:rsidP="00697683">
      <w:pPr>
        <w:jc w:val="center"/>
        <w:rPr>
          <w:rFonts w:asciiTheme="minorHAnsi" w:hAnsiTheme="minorHAnsi" w:cstheme="minorHAnsi"/>
        </w:rPr>
      </w:pPr>
    </w:p>
    <w:p w14:paraId="1000A6ED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</w:p>
    <w:p w14:paraId="04108ECB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3DE6263A" w14:textId="77777777" w:rsidR="004826F4" w:rsidRDefault="004826F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  <w:sectPr w:rsidR="004826F4" w:rsidSect="004826F4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FB9BBE3" w14:textId="2A4AE9CE" w:rsidR="00C072D4" w:rsidRDefault="00C072D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</w:pPr>
    </w:p>
    <w:p w14:paraId="4CAF0446" w14:textId="3369B554" w:rsidR="00865B40" w:rsidRDefault="00C072D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</w:pPr>
      <w:r>
        <w:rPr>
          <w:rFonts w:ascii="Calibri" w:hAnsi="Calibri" w:cs="Arial"/>
          <w:b/>
          <w:bCs/>
          <w:noProof/>
          <w:sz w:val="24"/>
          <w:szCs w:val="24"/>
          <w:u w:val="single"/>
        </w:rPr>
        <w:br w:type="column"/>
      </w:r>
      <w:r w:rsidR="00865B40" w:rsidRPr="00655848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>Appendix B</w:t>
      </w:r>
    </w:p>
    <w:p w14:paraId="34EFD86F" w14:textId="77777777" w:rsidR="0064481E" w:rsidRDefault="0064481E" w:rsidP="0064481E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1270B979" w14:textId="41EF71DA" w:rsidR="0064481E" w:rsidRPr="006C4CC6" w:rsidRDefault="0064481E" w:rsidP="006C4CC6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 xml:space="preserve">undefined</w:t>
      </w:r>
      <w:r>
        <w:rPr>
          <w:rFonts w:asciiTheme="minorHAnsi" w:hAnsiTheme="minorHAnsi" w:cstheme="minorHAnsi"/>
          <w:noProof/>
          <w:sz w:val="22"/>
          <w:szCs w:val="22"/>
        </w:rPr>
        <w:t/>
      </w:r>
      <w:r w:rsidRPr="00B8040A">
        <w:rPr>
          <w:rFonts w:asciiTheme="minorHAnsi" w:hAnsiTheme="minorHAnsi" w:cstheme="minorHAnsi"/>
          <w:noProof/>
          <w:sz w:val="22"/>
          <w:szCs w:val="22"/>
        </w:rPr>
        <w:t/>
      </w:r>
      <w:r>
        <w:rPr>
          <w:rFonts w:asciiTheme="minorHAnsi" w:hAnsiTheme="minorHAnsi" w:cstheme="minorHAnsi"/>
          <w:noProof/>
          <w:sz w:val="22"/>
          <w:szCs w:val="22"/>
        </w:rPr>
        <w:t/>
      </w:r>
      <w:r w:rsidRPr="00B8040A">
        <w:rPr>
          <w:rFonts w:asciiTheme="minorHAnsi" w:hAnsiTheme="minorHAnsi" w:cstheme="minorHAnsi"/>
          <w:noProof/>
          <w:sz w:val="22"/>
          <w:szCs w:val="22"/>
        </w:rPr>
        <w:t/>
      </w:r>
    </w:p>
    <w:p w14:paraId="0988124E" w14:textId="77777777" w:rsidR="0064481E" w:rsidRDefault="0064481E" w:rsidP="0064481E">
      <w:pPr>
        <w:jc w:val="center"/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51BBFBBA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7CB162C5" w14:textId="77777777" w:rsidR="006C4CC6" w:rsidRDefault="006C4CC6" w:rsidP="00C12905">
      <w:pPr>
        <w:jc w:val="center"/>
        <w:rPr>
          <w:rFonts w:asciiTheme="minorHAnsi" w:hAnsiTheme="minorHAnsi" w:cstheme="minorHAnsi"/>
          <w:noProof/>
        </w:rPr>
        <w:sectPr w:rsidR="006C4CC6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3B4FA05" w14:textId="77777777" w:rsidR="00C12905" w:rsidRDefault="00C12905" w:rsidP="00C12905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15272770" w14:textId="77777777" w:rsidR="006C4CC6" w:rsidRPr="00A33AE5" w:rsidRDefault="006C4CC6" w:rsidP="00C12905">
      <w:pPr>
        <w:jc w:val="center"/>
        <w:rPr>
          <w:rFonts w:asciiTheme="minorHAnsi" w:hAnsiTheme="minorHAnsi" w:cstheme="minorHAnsi"/>
        </w:rPr>
      </w:pPr>
    </w:p>
    <w:p w14:paraId="40E8576D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2C6EC09F" w14:textId="77777777" w:rsidR="00C12905" w:rsidRDefault="00C12905" w:rsidP="00C12905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73BC50C7" w14:textId="77777777" w:rsidR="006C4CC6" w:rsidRPr="00A33AE5" w:rsidRDefault="006C4CC6" w:rsidP="00C12905">
      <w:pPr>
        <w:jc w:val="center"/>
        <w:rPr>
          <w:rFonts w:asciiTheme="minorHAnsi" w:hAnsiTheme="minorHAnsi" w:cstheme="minorHAnsi"/>
        </w:rPr>
      </w:pPr>
    </w:p>
    <w:p w14:paraId="2FE06D4D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</w:r>
      <w:r w:rsidRPr="00A33AE5">
        <w:rPr>
          <w:rFonts w:asciiTheme="minorHAnsi" w:hAnsiTheme="minorHAnsi" w:cstheme="minorHAnsi"/>
          <w:noProof/>
        </w:rPr>
        <w:br/>
        <w:t xml:space="preserve">undefined</w:t>
      </w:r>
    </w:p>
    <w:p w14:paraId="3C271222" w14:textId="77777777" w:rsidR="006C4CC6" w:rsidRDefault="006C4CC6" w:rsidP="00624844">
      <w:pPr>
        <w:rPr>
          <w:rFonts w:ascii="Calibri" w:hAnsi="Calibri" w:cs="Arial"/>
          <w:b/>
          <w:bCs/>
          <w:sz w:val="24"/>
          <w:szCs w:val="24"/>
          <w:u w:val="single"/>
        </w:rPr>
        <w:sectPr w:rsidR="006C4CC6" w:rsidSect="006C4CC6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DA3D8D8" w14:textId="77777777" w:rsidR="00775740" w:rsidRDefault="00775740" w:rsidP="00624844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03A36F67" w14:textId="30854D79" w:rsidR="00657288" w:rsidRPr="00ED774F" w:rsidRDefault="00657288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628FEAEE" w14:textId="463484BA" w:rsidR="00ED774F" w:rsidRDefault="00040192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  <w:r>
        <w:rPr>
          <w:rFonts w:ascii="Calibri" w:hAnsi="Calibri" w:cs="Arial"/>
          <w:b/>
          <w:bCs/>
          <w:sz w:val="24"/>
          <w:szCs w:val="24"/>
          <w:u w:val="single"/>
        </w:rPr>
        <w:br w:type="page"/>
      </w:r>
    </w:p>
    <w:p w14:paraId="758AB022" w14:textId="04F9DE8C" w:rsidR="00775740" w:rsidRDefault="00657288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  <w:r w:rsidRPr="00655848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 xml:space="preserve">Appendix </w:t>
      </w:r>
      <w:r>
        <w:rPr>
          <w:rFonts w:ascii="Calibri" w:hAnsi="Calibri" w:cs="Arial"/>
          <w:b/>
          <w:bCs/>
          <w:sz w:val="24"/>
          <w:szCs w:val="24"/>
          <w:u w:val="single"/>
        </w:rPr>
        <w:t>C</w:t>
      </w:r>
    </w:p>
    <w:p w14:paraId="40005600" w14:textId="77777777" w:rsidR="007B4BC7" w:rsidRDefault="007B4BC7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022624EF" w14:textId="77777777" w:rsidR="007B4BC7" w:rsidRPr="00B8040A" w:rsidRDefault="007B4BC7" w:rsidP="007B4BC7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 xml:space="preserve">undefined</w:t>
      </w:r>
      <w:r>
        <w:rPr>
          <w:rFonts w:asciiTheme="minorHAnsi" w:hAnsiTheme="minorHAnsi" w:cstheme="minorHAnsi"/>
          <w:noProof/>
          <w:sz w:val="22"/>
          <w:szCs w:val="22"/>
        </w:rPr>
        <w:t/>
      </w:r>
      <w:r w:rsidRPr="00B8040A">
        <w:rPr>
          <w:rFonts w:asciiTheme="minorHAnsi" w:hAnsiTheme="minorHAnsi" w:cstheme="minorHAnsi"/>
          <w:noProof/>
          <w:sz w:val="22"/>
          <w:szCs w:val="22"/>
        </w:rPr>
        <w:t/>
      </w:r>
      <w:r>
        <w:rPr>
          <w:rFonts w:asciiTheme="minorHAnsi" w:hAnsiTheme="minorHAnsi" w:cstheme="minorHAnsi"/>
          <w:noProof/>
          <w:sz w:val="22"/>
          <w:szCs w:val="22"/>
        </w:rPr>
        <w:t/>
      </w:r>
      <w:r w:rsidRPr="00B8040A">
        <w:rPr>
          <w:rFonts w:asciiTheme="minorHAnsi" w:hAnsiTheme="minorHAnsi" w:cstheme="minorHAnsi"/>
          <w:noProof/>
          <w:sz w:val="22"/>
          <w:szCs w:val="22"/>
        </w:rPr>
        <w:t/>
      </w:r>
    </w:p>
    <w:p w14:paraId="07AC6D9E" w14:textId="77777777" w:rsidR="00CE67E2" w:rsidRDefault="00CE67E2" w:rsidP="00DE70D0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7CF60CD4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</w:r>
    </w:p>
    <w:p w14:paraId="06571755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16807AB5" w14:textId="77777777" w:rsidR="00DE70D0" w:rsidRDefault="00DE70D0" w:rsidP="00CE67E2">
      <w:pPr>
        <w:jc w:val="center"/>
        <w:rPr>
          <w:rFonts w:asciiTheme="minorHAnsi" w:hAnsiTheme="minorHAnsi" w:cstheme="minorHAnsi"/>
          <w:noProof/>
        </w:rPr>
      </w:pPr>
    </w:p>
    <w:p w14:paraId="27EB92A5" w14:textId="77777777" w:rsidR="00485517" w:rsidRDefault="00485517" w:rsidP="00CE67E2">
      <w:pPr>
        <w:jc w:val="center"/>
        <w:rPr>
          <w:rFonts w:asciiTheme="minorHAnsi" w:hAnsiTheme="minorHAnsi" w:cstheme="minorHAnsi"/>
          <w:noProof/>
        </w:rPr>
        <w:sectPr w:rsidR="00485517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5626C429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</w:r>
    </w:p>
    <w:p w14:paraId="28404026" w14:textId="77777777" w:rsidR="00CE67E2" w:rsidRDefault="00CE67E2" w:rsidP="00CE67E2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51EB78A7" w14:textId="77777777" w:rsidR="00DE70D0" w:rsidRPr="00A33AE5" w:rsidRDefault="00DE70D0" w:rsidP="00CE67E2">
      <w:pPr>
        <w:jc w:val="center"/>
        <w:rPr>
          <w:rFonts w:asciiTheme="minorHAnsi" w:hAnsiTheme="minorHAnsi" w:cstheme="minorHAnsi"/>
        </w:rPr>
      </w:pPr>
    </w:p>
    <w:p w14:paraId="43E9B0D2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</w:r>
    </w:p>
    <w:p w14:paraId="773138E9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36612D91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</w:r>
    </w:p>
    <w:p w14:paraId="491DF54F" w14:textId="77777777" w:rsidR="00CE67E2" w:rsidRDefault="00CE67E2" w:rsidP="00CE67E2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4BB82113" w14:textId="77777777" w:rsidR="00DE70D0" w:rsidRPr="00A33AE5" w:rsidRDefault="00DE70D0" w:rsidP="00CE67E2">
      <w:pPr>
        <w:jc w:val="center"/>
        <w:rPr>
          <w:rFonts w:asciiTheme="minorHAnsi" w:hAnsiTheme="minorHAnsi" w:cstheme="minorHAnsi"/>
        </w:rPr>
      </w:pPr>
    </w:p>
    <w:p w14:paraId="1D58A52D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</w:r>
    </w:p>
    <w:p w14:paraId="6CC58224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 xml:space="preserve">undefined</w:t>
      </w:r>
    </w:p>
    <w:p w14:paraId="13659C96" w14:textId="77777777" w:rsidR="00DE70D0" w:rsidRDefault="00DE70D0" w:rsidP="005F11E1">
      <w:pPr>
        <w:rPr>
          <w:rFonts w:ascii="Calibri" w:hAnsi="Calibri" w:cs="Arial"/>
          <w:b/>
          <w:bCs/>
          <w:sz w:val="24"/>
          <w:szCs w:val="24"/>
          <w:u w:val="single"/>
        </w:rPr>
        <w:sectPr w:rsidR="00DE70D0" w:rsidSect="00DE70D0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0456AFD" w14:textId="77777777" w:rsidR="007B4BC7" w:rsidRPr="00657288" w:rsidRDefault="007B4BC7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sectPr w:rsidR="007B4BC7" w:rsidRPr="00657288" w:rsidSect="0072259A">
      <w:type w:val="continuous"/>
      <w:pgSz w:w="12240" w:h="15840" w:code="1"/>
      <w:pgMar w:top="1021" w:right="1797" w:bottom="1021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0A45" w14:textId="77777777" w:rsidR="00B204F1" w:rsidRDefault="00B204F1">
      <w:r>
        <w:separator/>
      </w:r>
    </w:p>
  </w:endnote>
  <w:endnote w:type="continuationSeparator" w:id="0">
    <w:p w14:paraId="6839B886" w14:textId="77777777" w:rsidR="00B204F1" w:rsidRDefault="00B20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3C9C" w14:textId="11812E51" w:rsidR="002E703E" w:rsidRDefault="002E703E" w:rsidP="00847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0258">
      <w:rPr>
        <w:rStyle w:val="PageNumber"/>
        <w:noProof/>
      </w:rPr>
      <w:t>3</w:t>
    </w:r>
    <w:r>
      <w:rPr>
        <w:rStyle w:val="PageNumber"/>
      </w:rPr>
      <w:fldChar w:fldCharType="end"/>
    </w:r>
  </w:p>
  <w:p w14:paraId="225D1400" w14:textId="77777777" w:rsidR="002E703E" w:rsidRDefault="002E70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22618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ECD50C" w14:textId="77777777" w:rsidR="004948EB" w:rsidRDefault="004948EB">
            <w:pPr>
              <w:pStyle w:val="Footer"/>
              <w:jc w:val="center"/>
            </w:pP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NUMPAGES 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00327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sdtContent>
      </w:sdt>
    </w:sdtContent>
  </w:sdt>
  <w:p w14:paraId="02B618A9" w14:textId="5F430B3A" w:rsidR="0000327F" w:rsidRPr="00F64783" w:rsidRDefault="0000327F" w:rsidP="0000327F">
    <w:pPr>
      <w:pStyle w:val="Footer"/>
      <w:jc w:val="right"/>
      <w:rPr>
        <w:rFonts w:ascii="Calibri" w:hAnsi="Calibri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015AF9">
      <w:rPr>
        <w:rFonts w:ascii="Calibri" w:hAnsi="Calibri" w:cs="Arial"/>
        <w:sz w:val="16"/>
        <w:szCs w:val="16"/>
      </w:rPr>
      <w:t xml:space="preserve">Test Site</w:t>
    </w:r>
  </w:p>
  <w:p w14:paraId="1EDCC312" w14:textId="446CE42D" w:rsidR="0000327F" w:rsidRPr="0000327F" w:rsidRDefault="0000327F" w:rsidP="0000327F">
    <w:pPr>
      <w:pStyle w:val="Footer"/>
      <w:jc w:val="right"/>
      <w:rPr>
        <w:rFonts w:asciiTheme="minorHAnsi" w:hAnsiTheme="minorHAnsi" w:cstheme="minorHAnsi"/>
        <w:sz w:val="16"/>
        <w:szCs w:val="16"/>
      </w:rPr>
    </w:pPr>
    <w:r w:rsidRPr="00F64783">
      <w:rPr>
        <w:rFonts w:ascii="Calibri" w:hAnsi="Calibri" w:cs="Arial"/>
        <w:sz w:val="16"/>
        <w:szCs w:val="16"/>
      </w:rPr>
      <w:tab/>
    </w:r>
    <w:r w:rsidR="00015AF9">
      <w:rPr>
        <w:rFonts w:ascii="Calibri" w:hAnsi="Calibri" w:cs="Arial"/>
        <w:sz w:val="16"/>
        <w:szCs w:val="16"/>
      </w:rPr>
      <w:t xml:space="preserve">undefined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90A7" w14:textId="77777777" w:rsidR="00B204F1" w:rsidRDefault="00B204F1">
      <w:r>
        <w:separator/>
      </w:r>
    </w:p>
  </w:footnote>
  <w:footnote w:type="continuationSeparator" w:id="0">
    <w:p w14:paraId="49230992" w14:textId="77777777" w:rsidR="00B204F1" w:rsidRDefault="00B20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642"/>
    <w:multiLevelType w:val="multilevel"/>
    <w:tmpl w:val="59F22C3C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" w15:restartNumberingAfterBreak="0">
    <w:nsid w:val="0CEA31E6"/>
    <w:multiLevelType w:val="hybridMultilevel"/>
    <w:tmpl w:val="06F68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775DC"/>
    <w:multiLevelType w:val="multilevel"/>
    <w:tmpl w:val="CFDCEB5C"/>
    <w:lvl w:ilvl="0">
      <w:start w:val="5"/>
      <w:numFmt w:val="decimal"/>
      <w:lvlText w:val="%1.0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3" w15:restartNumberingAfterBreak="0">
    <w:nsid w:val="27731011"/>
    <w:multiLevelType w:val="multilevel"/>
    <w:tmpl w:val="137CEE0A"/>
    <w:lvl w:ilvl="0">
      <w:start w:val="6"/>
      <w:numFmt w:val="decimal"/>
      <w:lvlText w:val="%1.0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21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33365832"/>
    <w:multiLevelType w:val="hybridMultilevel"/>
    <w:tmpl w:val="E7F68A42"/>
    <w:lvl w:ilvl="0" w:tplc="A9165F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67943"/>
    <w:multiLevelType w:val="multilevel"/>
    <w:tmpl w:val="61F0A5B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 w15:restartNumberingAfterBreak="0">
    <w:nsid w:val="4A2E0066"/>
    <w:multiLevelType w:val="hybridMultilevel"/>
    <w:tmpl w:val="363603A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198123">
    <w:abstractNumId w:val="0"/>
  </w:num>
  <w:num w:numId="2" w16cid:durableId="424231099">
    <w:abstractNumId w:val="2"/>
  </w:num>
  <w:num w:numId="3" w16cid:durableId="939484468">
    <w:abstractNumId w:val="5"/>
  </w:num>
  <w:num w:numId="4" w16cid:durableId="129443219">
    <w:abstractNumId w:val="4"/>
  </w:num>
  <w:num w:numId="5" w16cid:durableId="1356887252">
    <w:abstractNumId w:val="3"/>
  </w:num>
  <w:num w:numId="6" w16cid:durableId="717120992">
    <w:abstractNumId w:val="6"/>
  </w:num>
  <w:num w:numId="7" w16cid:durableId="1806388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57"/>
    <w:rsid w:val="000017D6"/>
    <w:rsid w:val="00002223"/>
    <w:rsid w:val="000022A8"/>
    <w:rsid w:val="0000327F"/>
    <w:rsid w:val="00007069"/>
    <w:rsid w:val="000124C9"/>
    <w:rsid w:val="00015AF9"/>
    <w:rsid w:val="00017AC4"/>
    <w:rsid w:val="0002027E"/>
    <w:rsid w:val="00021168"/>
    <w:rsid w:val="00032B5D"/>
    <w:rsid w:val="00037F3F"/>
    <w:rsid w:val="00040192"/>
    <w:rsid w:val="00041037"/>
    <w:rsid w:val="000437EB"/>
    <w:rsid w:val="00044C5B"/>
    <w:rsid w:val="0004569F"/>
    <w:rsid w:val="00046263"/>
    <w:rsid w:val="00050938"/>
    <w:rsid w:val="0005184A"/>
    <w:rsid w:val="00056D57"/>
    <w:rsid w:val="00057030"/>
    <w:rsid w:val="00057E80"/>
    <w:rsid w:val="00061C1E"/>
    <w:rsid w:val="00062117"/>
    <w:rsid w:val="00064265"/>
    <w:rsid w:val="0007179D"/>
    <w:rsid w:val="00075819"/>
    <w:rsid w:val="0007658D"/>
    <w:rsid w:val="0008412C"/>
    <w:rsid w:val="000900D1"/>
    <w:rsid w:val="00097BD4"/>
    <w:rsid w:val="00097E45"/>
    <w:rsid w:val="000A1DC8"/>
    <w:rsid w:val="000A4DCB"/>
    <w:rsid w:val="000B3360"/>
    <w:rsid w:val="000B393C"/>
    <w:rsid w:val="000B67A9"/>
    <w:rsid w:val="000C7A6A"/>
    <w:rsid w:val="000D0225"/>
    <w:rsid w:val="000D7A13"/>
    <w:rsid w:val="000E442E"/>
    <w:rsid w:val="000E5A34"/>
    <w:rsid w:val="000F013D"/>
    <w:rsid w:val="000F2754"/>
    <w:rsid w:val="000F4A14"/>
    <w:rsid w:val="000F4DBB"/>
    <w:rsid w:val="000F6D45"/>
    <w:rsid w:val="0010011F"/>
    <w:rsid w:val="00102DEE"/>
    <w:rsid w:val="00103167"/>
    <w:rsid w:val="001033AA"/>
    <w:rsid w:val="00103692"/>
    <w:rsid w:val="00106FA0"/>
    <w:rsid w:val="00111A4C"/>
    <w:rsid w:val="00112037"/>
    <w:rsid w:val="001125C8"/>
    <w:rsid w:val="0011280E"/>
    <w:rsid w:val="001136B3"/>
    <w:rsid w:val="00114488"/>
    <w:rsid w:val="00114F15"/>
    <w:rsid w:val="00120118"/>
    <w:rsid w:val="00122652"/>
    <w:rsid w:val="001231BD"/>
    <w:rsid w:val="0012378C"/>
    <w:rsid w:val="00126053"/>
    <w:rsid w:val="0013073C"/>
    <w:rsid w:val="0013302A"/>
    <w:rsid w:val="00133DAD"/>
    <w:rsid w:val="00135847"/>
    <w:rsid w:val="00135F5C"/>
    <w:rsid w:val="001407E4"/>
    <w:rsid w:val="001411FE"/>
    <w:rsid w:val="001445F0"/>
    <w:rsid w:val="001462A5"/>
    <w:rsid w:val="00147F4E"/>
    <w:rsid w:val="00150DB7"/>
    <w:rsid w:val="00151F11"/>
    <w:rsid w:val="001540F6"/>
    <w:rsid w:val="00154239"/>
    <w:rsid w:val="001556E0"/>
    <w:rsid w:val="00157FA6"/>
    <w:rsid w:val="00170BEE"/>
    <w:rsid w:val="001747D5"/>
    <w:rsid w:val="0017521F"/>
    <w:rsid w:val="00176B60"/>
    <w:rsid w:val="00176FC9"/>
    <w:rsid w:val="00180C75"/>
    <w:rsid w:val="001814C9"/>
    <w:rsid w:val="00183272"/>
    <w:rsid w:val="001835D6"/>
    <w:rsid w:val="00184BB5"/>
    <w:rsid w:val="00190093"/>
    <w:rsid w:val="0019017C"/>
    <w:rsid w:val="00192657"/>
    <w:rsid w:val="00192BE9"/>
    <w:rsid w:val="00197FDB"/>
    <w:rsid w:val="001A17AC"/>
    <w:rsid w:val="001A4B55"/>
    <w:rsid w:val="001A542E"/>
    <w:rsid w:val="001B19D2"/>
    <w:rsid w:val="001B26A9"/>
    <w:rsid w:val="001B4D0E"/>
    <w:rsid w:val="001B5D0F"/>
    <w:rsid w:val="001B73D7"/>
    <w:rsid w:val="001B7886"/>
    <w:rsid w:val="001C7B57"/>
    <w:rsid w:val="001D149D"/>
    <w:rsid w:val="001D3A88"/>
    <w:rsid w:val="001D4EDE"/>
    <w:rsid w:val="001D5407"/>
    <w:rsid w:val="001E1AF3"/>
    <w:rsid w:val="001E287B"/>
    <w:rsid w:val="001E4809"/>
    <w:rsid w:val="001E53F3"/>
    <w:rsid w:val="001F4372"/>
    <w:rsid w:val="001F4A03"/>
    <w:rsid w:val="001F7FB7"/>
    <w:rsid w:val="002013F4"/>
    <w:rsid w:val="00203C72"/>
    <w:rsid w:val="00205AB8"/>
    <w:rsid w:val="00207018"/>
    <w:rsid w:val="002159F2"/>
    <w:rsid w:val="002273D9"/>
    <w:rsid w:val="00235E88"/>
    <w:rsid w:val="00235F75"/>
    <w:rsid w:val="002362CB"/>
    <w:rsid w:val="0024146D"/>
    <w:rsid w:val="002439CC"/>
    <w:rsid w:val="00243FF6"/>
    <w:rsid w:val="00244100"/>
    <w:rsid w:val="0024513E"/>
    <w:rsid w:val="002461DC"/>
    <w:rsid w:val="00246A2A"/>
    <w:rsid w:val="002533DA"/>
    <w:rsid w:val="002633C0"/>
    <w:rsid w:val="00265B6C"/>
    <w:rsid w:val="002668CC"/>
    <w:rsid w:val="002668F7"/>
    <w:rsid w:val="00266D8D"/>
    <w:rsid w:val="002710FC"/>
    <w:rsid w:val="00271A6D"/>
    <w:rsid w:val="002759C6"/>
    <w:rsid w:val="002807CF"/>
    <w:rsid w:val="002810C4"/>
    <w:rsid w:val="00282987"/>
    <w:rsid w:val="00283031"/>
    <w:rsid w:val="0028629F"/>
    <w:rsid w:val="002904A5"/>
    <w:rsid w:val="00291030"/>
    <w:rsid w:val="002910BE"/>
    <w:rsid w:val="002911C6"/>
    <w:rsid w:val="00294CDF"/>
    <w:rsid w:val="002976D0"/>
    <w:rsid w:val="002A0286"/>
    <w:rsid w:val="002A0B06"/>
    <w:rsid w:val="002A1DB0"/>
    <w:rsid w:val="002A3080"/>
    <w:rsid w:val="002A3AC8"/>
    <w:rsid w:val="002A64AE"/>
    <w:rsid w:val="002B3A10"/>
    <w:rsid w:val="002B48CE"/>
    <w:rsid w:val="002B6B40"/>
    <w:rsid w:val="002B7BBF"/>
    <w:rsid w:val="002C04B6"/>
    <w:rsid w:val="002C1EF3"/>
    <w:rsid w:val="002C23E3"/>
    <w:rsid w:val="002C3AFE"/>
    <w:rsid w:val="002C494C"/>
    <w:rsid w:val="002D0BC3"/>
    <w:rsid w:val="002D7AC5"/>
    <w:rsid w:val="002E0706"/>
    <w:rsid w:val="002E40D7"/>
    <w:rsid w:val="002E703E"/>
    <w:rsid w:val="002F330B"/>
    <w:rsid w:val="002F3C0C"/>
    <w:rsid w:val="002F3E56"/>
    <w:rsid w:val="002F4089"/>
    <w:rsid w:val="002F4755"/>
    <w:rsid w:val="002F4D94"/>
    <w:rsid w:val="0030415C"/>
    <w:rsid w:val="003041C9"/>
    <w:rsid w:val="00304611"/>
    <w:rsid w:val="00305F2B"/>
    <w:rsid w:val="00306D68"/>
    <w:rsid w:val="0031220F"/>
    <w:rsid w:val="00312F98"/>
    <w:rsid w:val="00313213"/>
    <w:rsid w:val="0031366D"/>
    <w:rsid w:val="00317BEC"/>
    <w:rsid w:val="003206B4"/>
    <w:rsid w:val="003215C6"/>
    <w:rsid w:val="00321604"/>
    <w:rsid w:val="003259CD"/>
    <w:rsid w:val="00325D0C"/>
    <w:rsid w:val="00327F10"/>
    <w:rsid w:val="00331266"/>
    <w:rsid w:val="003331D5"/>
    <w:rsid w:val="00334A01"/>
    <w:rsid w:val="00336466"/>
    <w:rsid w:val="003373FB"/>
    <w:rsid w:val="003379A6"/>
    <w:rsid w:val="00340DAD"/>
    <w:rsid w:val="0035240F"/>
    <w:rsid w:val="0035401D"/>
    <w:rsid w:val="003563A6"/>
    <w:rsid w:val="00356DA3"/>
    <w:rsid w:val="00357EC8"/>
    <w:rsid w:val="00360E0E"/>
    <w:rsid w:val="003644ED"/>
    <w:rsid w:val="00365360"/>
    <w:rsid w:val="00365D20"/>
    <w:rsid w:val="00366F79"/>
    <w:rsid w:val="00373A88"/>
    <w:rsid w:val="00377191"/>
    <w:rsid w:val="0039322A"/>
    <w:rsid w:val="00394CAF"/>
    <w:rsid w:val="003A53FE"/>
    <w:rsid w:val="003A7656"/>
    <w:rsid w:val="003B1685"/>
    <w:rsid w:val="003B1A36"/>
    <w:rsid w:val="003B2DDB"/>
    <w:rsid w:val="003B2E39"/>
    <w:rsid w:val="003B52A5"/>
    <w:rsid w:val="003C1E4D"/>
    <w:rsid w:val="003D2913"/>
    <w:rsid w:val="003D3BA0"/>
    <w:rsid w:val="003E222B"/>
    <w:rsid w:val="003E2941"/>
    <w:rsid w:val="003E40A3"/>
    <w:rsid w:val="003E4398"/>
    <w:rsid w:val="003E5547"/>
    <w:rsid w:val="003E5690"/>
    <w:rsid w:val="003E5A5A"/>
    <w:rsid w:val="003F2DD5"/>
    <w:rsid w:val="003F389C"/>
    <w:rsid w:val="003F4A64"/>
    <w:rsid w:val="003F6829"/>
    <w:rsid w:val="003F74DF"/>
    <w:rsid w:val="003F74E5"/>
    <w:rsid w:val="0040101E"/>
    <w:rsid w:val="00403A61"/>
    <w:rsid w:val="00406010"/>
    <w:rsid w:val="00410D0B"/>
    <w:rsid w:val="00421546"/>
    <w:rsid w:val="00423FB9"/>
    <w:rsid w:val="00426221"/>
    <w:rsid w:val="00430258"/>
    <w:rsid w:val="00430E23"/>
    <w:rsid w:val="0043413B"/>
    <w:rsid w:val="00436F69"/>
    <w:rsid w:val="00437AC8"/>
    <w:rsid w:val="004403D4"/>
    <w:rsid w:val="004408BF"/>
    <w:rsid w:val="00440A39"/>
    <w:rsid w:val="00442C8D"/>
    <w:rsid w:val="004438B8"/>
    <w:rsid w:val="0044634F"/>
    <w:rsid w:val="00447083"/>
    <w:rsid w:val="004473ED"/>
    <w:rsid w:val="00447EC7"/>
    <w:rsid w:val="00450E4C"/>
    <w:rsid w:val="00452015"/>
    <w:rsid w:val="004539D7"/>
    <w:rsid w:val="00453A1F"/>
    <w:rsid w:val="004616EF"/>
    <w:rsid w:val="004637A4"/>
    <w:rsid w:val="00463873"/>
    <w:rsid w:val="00464089"/>
    <w:rsid w:val="004647F5"/>
    <w:rsid w:val="004650B6"/>
    <w:rsid w:val="00466A3A"/>
    <w:rsid w:val="00476340"/>
    <w:rsid w:val="004826F4"/>
    <w:rsid w:val="004839AD"/>
    <w:rsid w:val="0048492A"/>
    <w:rsid w:val="00485517"/>
    <w:rsid w:val="00486546"/>
    <w:rsid w:val="00486CEA"/>
    <w:rsid w:val="00487B01"/>
    <w:rsid w:val="004902BF"/>
    <w:rsid w:val="0049383C"/>
    <w:rsid w:val="004948EB"/>
    <w:rsid w:val="004C00C5"/>
    <w:rsid w:val="004C3020"/>
    <w:rsid w:val="004C560F"/>
    <w:rsid w:val="004C60D1"/>
    <w:rsid w:val="004D1577"/>
    <w:rsid w:val="004D2BA0"/>
    <w:rsid w:val="004D496D"/>
    <w:rsid w:val="004D4A21"/>
    <w:rsid w:val="004D6275"/>
    <w:rsid w:val="004E32CB"/>
    <w:rsid w:val="004E5D82"/>
    <w:rsid w:val="004F1F0D"/>
    <w:rsid w:val="004F3204"/>
    <w:rsid w:val="004F5DC9"/>
    <w:rsid w:val="0050180B"/>
    <w:rsid w:val="00503992"/>
    <w:rsid w:val="00504EE3"/>
    <w:rsid w:val="00505174"/>
    <w:rsid w:val="00507DC4"/>
    <w:rsid w:val="00511BF9"/>
    <w:rsid w:val="0051230F"/>
    <w:rsid w:val="00513D65"/>
    <w:rsid w:val="00516060"/>
    <w:rsid w:val="0051641F"/>
    <w:rsid w:val="00520FC4"/>
    <w:rsid w:val="005221DD"/>
    <w:rsid w:val="0052434A"/>
    <w:rsid w:val="0052749B"/>
    <w:rsid w:val="00531742"/>
    <w:rsid w:val="0053338A"/>
    <w:rsid w:val="005360E5"/>
    <w:rsid w:val="005379AB"/>
    <w:rsid w:val="00537C3B"/>
    <w:rsid w:val="005401BD"/>
    <w:rsid w:val="00540EBA"/>
    <w:rsid w:val="005451D8"/>
    <w:rsid w:val="0054741D"/>
    <w:rsid w:val="00547C24"/>
    <w:rsid w:val="00551267"/>
    <w:rsid w:val="0055627A"/>
    <w:rsid w:val="00567A8B"/>
    <w:rsid w:val="00572143"/>
    <w:rsid w:val="00573116"/>
    <w:rsid w:val="00573FC9"/>
    <w:rsid w:val="00574624"/>
    <w:rsid w:val="0057517D"/>
    <w:rsid w:val="00593232"/>
    <w:rsid w:val="00596460"/>
    <w:rsid w:val="005A0333"/>
    <w:rsid w:val="005A06AD"/>
    <w:rsid w:val="005A1FE1"/>
    <w:rsid w:val="005A27D2"/>
    <w:rsid w:val="005A38B8"/>
    <w:rsid w:val="005A54C5"/>
    <w:rsid w:val="005B0242"/>
    <w:rsid w:val="005C38F7"/>
    <w:rsid w:val="005D057C"/>
    <w:rsid w:val="005D198E"/>
    <w:rsid w:val="005D598C"/>
    <w:rsid w:val="005D7629"/>
    <w:rsid w:val="005D776E"/>
    <w:rsid w:val="005E02C0"/>
    <w:rsid w:val="005E24D5"/>
    <w:rsid w:val="005E52E7"/>
    <w:rsid w:val="005E6F00"/>
    <w:rsid w:val="005E77CB"/>
    <w:rsid w:val="005F11E1"/>
    <w:rsid w:val="005F2245"/>
    <w:rsid w:val="005F34C5"/>
    <w:rsid w:val="005F4731"/>
    <w:rsid w:val="005F4F1B"/>
    <w:rsid w:val="005F4FF0"/>
    <w:rsid w:val="005F6135"/>
    <w:rsid w:val="00603EFF"/>
    <w:rsid w:val="00604501"/>
    <w:rsid w:val="006057D3"/>
    <w:rsid w:val="006113C2"/>
    <w:rsid w:val="006143B3"/>
    <w:rsid w:val="00615055"/>
    <w:rsid w:val="0061757D"/>
    <w:rsid w:val="00623369"/>
    <w:rsid w:val="006234EC"/>
    <w:rsid w:val="006240CF"/>
    <w:rsid w:val="0062454D"/>
    <w:rsid w:val="00624844"/>
    <w:rsid w:val="0062732B"/>
    <w:rsid w:val="00627FEA"/>
    <w:rsid w:val="00630368"/>
    <w:rsid w:val="006422E5"/>
    <w:rsid w:val="00642394"/>
    <w:rsid w:val="0064339A"/>
    <w:rsid w:val="0064481E"/>
    <w:rsid w:val="00650671"/>
    <w:rsid w:val="00655848"/>
    <w:rsid w:val="006568B5"/>
    <w:rsid w:val="00657288"/>
    <w:rsid w:val="00657EBA"/>
    <w:rsid w:val="006644DD"/>
    <w:rsid w:val="00667414"/>
    <w:rsid w:val="00667752"/>
    <w:rsid w:val="00674940"/>
    <w:rsid w:val="006772A3"/>
    <w:rsid w:val="00682666"/>
    <w:rsid w:val="00683E42"/>
    <w:rsid w:val="006924DF"/>
    <w:rsid w:val="00693204"/>
    <w:rsid w:val="00697683"/>
    <w:rsid w:val="006A1BE1"/>
    <w:rsid w:val="006A2973"/>
    <w:rsid w:val="006A3920"/>
    <w:rsid w:val="006B0531"/>
    <w:rsid w:val="006B1EC8"/>
    <w:rsid w:val="006B5844"/>
    <w:rsid w:val="006B6B91"/>
    <w:rsid w:val="006B7182"/>
    <w:rsid w:val="006B7BAE"/>
    <w:rsid w:val="006B7FEE"/>
    <w:rsid w:val="006C272E"/>
    <w:rsid w:val="006C28EF"/>
    <w:rsid w:val="006C4CC6"/>
    <w:rsid w:val="006C4DA6"/>
    <w:rsid w:val="006C7828"/>
    <w:rsid w:val="006D05F5"/>
    <w:rsid w:val="006D3F06"/>
    <w:rsid w:val="006D45AF"/>
    <w:rsid w:val="006D6059"/>
    <w:rsid w:val="006D7C6C"/>
    <w:rsid w:val="006E3F68"/>
    <w:rsid w:val="006E62AC"/>
    <w:rsid w:val="006E70E7"/>
    <w:rsid w:val="006E7822"/>
    <w:rsid w:val="006F6CC2"/>
    <w:rsid w:val="00701029"/>
    <w:rsid w:val="007036DC"/>
    <w:rsid w:val="007053DD"/>
    <w:rsid w:val="0070736D"/>
    <w:rsid w:val="0072259A"/>
    <w:rsid w:val="0072506D"/>
    <w:rsid w:val="007359CD"/>
    <w:rsid w:val="00737342"/>
    <w:rsid w:val="00742794"/>
    <w:rsid w:val="0074575E"/>
    <w:rsid w:val="00745B4D"/>
    <w:rsid w:val="00746D34"/>
    <w:rsid w:val="007473D0"/>
    <w:rsid w:val="00750A82"/>
    <w:rsid w:val="007510FC"/>
    <w:rsid w:val="00753DC3"/>
    <w:rsid w:val="007543DD"/>
    <w:rsid w:val="00754C9A"/>
    <w:rsid w:val="00754D92"/>
    <w:rsid w:val="007602AF"/>
    <w:rsid w:val="007645B5"/>
    <w:rsid w:val="00766A05"/>
    <w:rsid w:val="00767580"/>
    <w:rsid w:val="00767B12"/>
    <w:rsid w:val="00767FBE"/>
    <w:rsid w:val="007712C0"/>
    <w:rsid w:val="00772846"/>
    <w:rsid w:val="00775740"/>
    <w:rsid w:val="00781905"/>
    <w:rsid w:val="00784D36"/>
    <w:rsid w:val="0078515A"/>
    <w:rsid w:val="00786871"/>
    <w:rsid w:val="007A47A6"/>
    <w:rsid w:val="007A4DB0"/>
    <w:rsid w:val="007B2A63"/>
    <w:rsid w:val="007B2CDB"/>
    <w:rsid w:val="007B4BC7"/>
    <w:rsid w:val="007B543E"/>
    <w:rsid w:val="007B64BD"/>
    <w:rsid w:val="007B7A57"/>
    <w:rsid w:val="007B7DB3"/>
    <w:rsid w:val="007D06D8"/>
    <w:rsid w:val="007D10E0"/>
    <w:rsid w:val="007E5568"/>
    <w:rsid w:val="007E6478"/>
    <w:rsid w:val="007E799C"/>
    <w:rsid w:val="007F42D5"/>
    <w:rsid w:val="007F7687"/>
    <w:rsid w:val="008031BB"/>
    <w:rsid w:val="00803E42"/>
    <w:rsid w:val="00804F0F"/>
    <w:rsid w:val="00805847"/>
    <w:rsid w:val="00810756"/>
    <w:rsid w:val="008206CE"/>
    <w:rsid w:val="00825B9D"/>
    <w:rsid w:val="00830C6D"/>
    <w:rsid w:val="00832063"/>
    <w:rsid w:val="008321A3"/>
    <w:rsid w:val="0083503A"/>
    <w:rsid w:val="00841211"/>
    <w:rsid w:val="00841DB9"/>
    <w:rsid w:val="0084241E"/>
    <w:rsid w:val="00846703"/>
    <w:rsid w:val="008473E8"/>
    <w:rsid w:val="0085373A"/>
    <w:rsid w:val="00855639"/>
    <w:rsid w:val="00856119"/>
    <w:rsid w:val="008578C8"/>
    <w:rsid w:val="008625C4"/>
    <w:rsid w:val="00865105"/>
    <w:rsid w:val="00865B40"/>
    <w:rsid w:val="00866B0C"/>
    <w:rsid w:val="00870853"/>
    <w:rsid w:val="00870AF0"/>
    <w:rsid w:val="00874D42"/>
    <w:rsid w:val="00877ADA"/>
    <w:rsid w:val="008805F7"/>
    <w:rsid w:val="00887001"/>
    <w:rsid w:val="008908ED"/>
    <w:rsid w:val="008A40DE"/>
    <w:rsid w:val="008A7245"/>
    <w:rsid w:val="008B1E88"/>
    <w:rsid w:val="008B2265"/>
    <w:rsid w:val="008B6BDA"/>
    <w:rsid w:val="008C3C6C"/>
    <w:rsid w:val="008C4F7F"/>
    <w:rsid w:val="008C79BE"/>
    <w:rsid w:val="008D00B3"/>
    <w:rsid w:val="008D2CF1"/>
    <w:rsid w:val="008D4820"/>
    <w:rsid w:val="008D49FD"/>
    <w:rsid w:val="008E006A"/>
    <w:rsid w:val="008E0EC3"/>
    <w:rsid w:val="008E42C9"/>
    <w:rsid w:val="008E5780"/>
    <w:rsid w:val="008F1B84"/>
    <w:rsid w:val="008F63C5"/>
    <w:rsid w:val="009010ED"/>
    <w:rsid w:val="00902364"/>
    <w:rsid w:val="00902504"/>
    <w:rsid w:val="0090307E"/>
    <w:rsid w:val="00903590"/>
    <w:rsid w:val="00906A3B"/>
    <w:rsid w:val="00911E80"/>
    <w:rsid w:val="00914957"/>
    <w:rsid w:val="00915E63"/>
    <w:rsid w:val="009202FE"/>
    <w:rsid w:val="00921EEE"/>
    <w:rsid w:val="00922075"/>
    <w:rsid w:val="009222CC"/>
    <w:rsid w:val="00923A5C"/>
    <w:rsid w:val="00924A02"/>
    <w:rsid w:val="00927035"/>
    <w:rsid w:val="009274C5"/>
    <w:rsid w:val="00930252"/>
    <w:rsid w:val="009302D7"/>
    <w:rsid w:val="009309B3"/>
    <w:rsid w:val="00932320"/>
    <w:rsid w:val="009349F4"/>
    <w:rsid w:val="00934E1C"/>
    <w:rsid w:val="00935811"/>
    <w:rsid w:val="00935CE3"/>
    <w:rsid w:val="009364F3"/>
    <w:rsid w:val="00947152"/>
    <w:rsid w:val="00947CE8"/>
    <w:rsid w:val="0095476F"/>
    <w:rsid w:val="00954B96"/>
    <w:rsid w:val="00962BB5"/>
    <w:rsid w:val="00965E2D"/>
    <w:rsid w:val="00966536"/>
    <w:rsid w:val="009737F7"/>
    <w:rsid w:val="009742F9"/>
    <w:rsid w:val="00974CBE"/>
    <w:rsid w:val="00975642"/>
    <w:rsid w:val="00982A73"/>
    <w:rsid w:val="00984D32"/>
    <w:rsid w:val="00993A5E"/>
    <w:rsid w:val="009946A0"/>
    <w:rsid w:val="009A140F"/>
    <w:rsid w:val="009A438B"/>
    <w:rsid w:val="009A4996"/>
    <w:rsid w:val="009A6FB6"/>
    <w:rsid w:val="009B142B"/>
    <w:rsid w:val="009B2B0E"/>
    <w:rsid w:val="009B2E66"/>
    <w:rsid w:val="009C1754"/>
    <w:rsid w:val="009C5B9E"/>
    <w:rsid w:val="009C7F95"/>
    <w:rsid w:val="009E28B0"/>
    <w:rsid w:val="009E4D9A"/>
    <w:rsid w:val="009E5E2E"/>
    <w:rsid w:val="009F0B47"/>
    <w:rsid w:val="009F458F"/>
    <w:rsid w:val="009F7EA3"/>
    <w:rsid w:val="00A0095A"/>
    <w:rsid w:val="00A02990"/>
    <w:rsid w:val="00A05065"/>
    <w:rsid w:val="00A10695"/>
    <w:rsid w:val="00A10DCF"/>
    <w:rsid w:val="00A12C3C"/>
    <w:rsid w:val="00A134F1"/>
    <w:rsid w:val="00A139E6"/>
    <w:rsid w:val="00A16410"/>
    <w:rsid w:val="00A16563"/>
    <w:rsid w:val="00A2188E"/>
    <w:rsid w:val="00A22847"/>
    <w:rsid w:val="00A243FA"/>
    <w:rsid w:val="00A25332"/>
    <w:rsid w:val="00A2576C"/>
    <w:rsid w:val="00A27827"/>
    <w:rsid w:val="00A302F1"/>
    <w:rsid w:val="00A32EC4"/>
    <w:rsid w:val="00A33AE5"/>
    <w:rsid w:val="00A36ADA"/>
    <w:rsid w:val="00A41478"/>
    <w:rsid w:val="00A52843"/>
    <w:rsid w:val="00A636BD"/>
    <w:rsid w:val="00A72361"/>
    <w:rsid w:val="00A75A4C"/>
    <w:rsid w:val="00A75EF8"/>
    <w:rsid w:val="00A76A4A"/>
    <w:rsid w:val="00A80331"/>
    <w:rsid w:val="00A81372"/>
    <w:rsid w:val="00A827DE"/>
    <w:rsid w:val="00A957D2"/>
    <w:rsid w:val="00A96E00"/>
    <w:rsid w:val="00AA3A35"/>
    <w:rsid w:val="00AA6515"/>
    <w:rsid w:val="00AA7A10"/>
    <w:rsid w:val="00AB23C1"/>
    <w:rsid w:val="00AB4F46"/>
    <w:rsid w:val="00AB5BF1"/>
    <w:rsid w:val="00AC0E5B"/>
    <w:rsid w:val="00AC2A1F"/>
    <w:rsid w:val="00AC3681"/>
    <w:rsid w:val="00AC3812"/>
    <w:rsid w:val="00AC4797"/>
    <w:rsid w:val="00AC4C56"/>
    <w:rsid w:val="00AC522E"/>
    <w:rsid w:val="00AC5760"/>
    <w:rsid w:val="00AC57E3"/>
    <w:rsid w:val="00AC5B9D"/>
    <w:rsid w:val="00AC5CF4"/>
    <w:rsid w:val="00AD2E22"/>
    <w:rsid w:val="00AD36C0"/>
    <w:rsid w:val="00AD636B"/>
    <w:rsid w:val="00AE110D"/>
    <w:rsid w:val="00AE2EE5"/>
    <w:rsid w:val="00AE6A92"/>
    <w:rsid w:val="00AE701D"/>
    <w:rsid w:val="00AF259B"/>
    <w:rsid w:val="00AF3F83"/>
    <w:rsid w:val="00AF6371"/>
    <w:rsid w:val="00AF6CE8"/>
    <w:rsid w:val="00B01E5D"/>
    <w:rsid w:val="00B0661D"/>
    <w:rsid w:val="00B06E55"/>
    <w:rsid w:val="00B112F4"/>
    <w:rsid w:val="00B1236C"/>
    <w:rsid w:val="00B13723"/>
    <w:rsid w:val="00B16D6F"/>
    <w:rsid w:val="00B176BD"/>
    <w:rsid w:val="00B204F1"/>
    <w:rsid w:val="00B2192E"/>
    <w:rsid w:val="00B21AB4"/>
    <w:rsid w:val="00B2468B"/>
    <w:rsid w:val="00B24EDD"/>
    <w:rsid w:val="00B3151F"/>
    <w:rsid w:val="00B322A2"/>
    <w:rsid w:val="00B33B4B"/>
    <w:rsid w:val="00B50D69"/>
    <w:rsid w:val="00B5382A"/>
    <w:rsid w:val="00B552A5"/>
    <w:rsid w:val="00B558BC"/>
    <w:rsid w:val="00B55A91"/>
    <w:rsid w:val="00B5765A"/>
    <w:rsid w:val="00B62B54"/>
    <w:rsid w:val="00B62E1A"/>
    <w:rsid w:val="00B634EA"/>
    <w:rsid w:val="00B67C5D"/>
    <w:rsid w:val="00B738D1"/>
    <w:rsid w:val="00B80CCD"/>
    <w:rsid w:val="00B812A3"/>
    <w:rsid w:val="00B90895"/>
    <w:rsid w:val="00B90F62"/>
    <w:rsid w:val="00B9598F"/>
    <w:rsid w:val="00BA1711"/>
    <w:rsid w:val="00BA7484"/>
    <w:rsid w:val="00BB1C60"/>
    <w:rsid w:val="00BB4E75"/>
    <w:rsid w:val="00BB4F8B"/>
    <w:rsid w:val="00BB4FD9"/>
    <w:rsid w:val="00BB65E6"/>
    <w:rsid w:val="00BC5C40"/>
    <w:rsid w:val="00BC6BEC"/>
    <w:rsid w:val="00BC74B1"/>
    <w:rsid w:val="00BD0331"/>
    <w:rsid w:val="00BD0CC1"/>
    <w:rsid w:val="00BD0FB9"/>
    <w:rsid w:val="00BD15FF"/>
    <w:rsid w:val="00BD63F8"/>
    <w:rsid w:val="00BE1AD0"/>
    <w:rsid w:val="00BE3315"/>
    <w:rsid w:val="00BE3868"/>
    <w:rsid w:val="00BE45EF"/>
    <w:rsid w:val="00BE5410"/>
    <w:rsid w:val="00BE59FD"/>
    <w:rsid w:val="00BF1734"/>
    <w:rsid w:val="00BF1CE9"/>
    <w:rsid w:val="00BF1F7B"/>
    <w:rsid w:val="00BF3705"/>
    <w:rsid w:val="00BF4329"/>
    <w:rsid w:val="00BF441F"/>
    <w:rsid w:val="00C025F8"/>
    <w:rsid w:val="00C072D4"/>
    <w:rsid w:val="00C12905"/>
    <w:rsid w:val="00C146FA"/>
    <w:rsid w:val="00C17572"/>
    <w:rsid w:val="00C20BA2"/>
    <w:rsid w:val="00C31A5E"/>
    <w:rsid w:val="00C329AB"/>
    <w:rsid w:val="00C32EC5"/>
    <w:rsid w:val="00C33977"/>
    <w:rsid w:val="00C34E10"/>
    <w:rsid w:val="00C421FE"/>
    <w:rsid w:val="00C422CE"/>
    <w:rsid w:val="00C428A5"/>
    <w:rsid w:val="00C44840"/>
    <w:rsid w:val="00C47CC1"/>
    <w:rsid w:val="00C50407"/>
    <w:rsid w:val="00C52F02"/>
    <w:rsid w:val="00C534EA"/>
    <w:rsid w:val="00C54680"/>
    <w:rsid w:val="00C60E7D"/>
    <w:rsid w:val="00C61560"/>
    <w:rsid w:val="00C64BB0"/>
    <w:rsid w:val="00C6630A"/>
    <w:rsid w:val="00C7218C"/>
    <w:rsid w:val="00C76646"/>
    <w:rsid w:val="00C81020"/>
    <w:rsid w:val="00C925F8"/>
    <w:rsid w:val="00C928C6"/>
    <w:rsid w:val="00C9373A"/>
    <w:rsid w:val="00C9431A"/>
    <w:rsid w:val="00C944E5"/>
    <w:rsid w:val="00C972AD"/>
    <w:rsid w:val="00CA0DDB"/>
    <w:rsid w:val="00CA3CD4"/>
    <w:rsid w:val="00CB1CB5"/>
    <w:rsid w:val="00CB3A5C"/>
    <w:rsid w:val="00CB3E3D"/>
    <w:rsid w:val="00CB5330"/>
    <w:rsid w:val="00CB60B9"/>
    <w:rsid w:val="00CB69CB"/>
    <w:rsid w:val="00CC080B"/>
    <w:rsid w:val="00CC10CD"/>
    <w:rsid w:val="00CC3660"/>
    <w:rsid w:val="00CC3EE8"/>
    <w:rsid w:val="00CC458F"/>
    <w:rsid w:val="00CC5908"/>
    <w:rsid w:val="00CC5D10"/>
    <w:rsid w:val="00CC68DE"/>
    <w:rsid w:val="00CD663B"/>
    <w:rsid w:val="00CD69DD"/>
    <w:rsid w:val="00CD7834"/>
    <w:rsid w:val="00CE3B73"/>
    <w:rsid w:val="00CE4978"/>
    <w:rsid w:val="00CE6697"/>
    <w:rsid w:val="00CE67E2"/>
    <w:rsid w:val="00CE719F"/>
    <w:rsid w:val="00CF0CE6"/>
    <w:rsid w:val="00CF3254"/>
    <w:rsid w:val="00CF3E9D"/>
    <w:rsid w:val="00D037B5"/>
    <w:rsid w:val="00D03F1C"/>
    <w:rsid w:val="00D047D1"/>
    <w:rsid w:val="00D06D59"/>
    <w:rsid w:val="00D10305"/>
    <w:rsid w:val="00D117DB"/>
    <w:rsid w:val="00D21560"/>
    <w:rsid w:val="00D21ED8"/>
    <w:rsid w:val="00D22426"/>
    <w:rsid w:val="00D23582"/>
    <w:rsid w:val="00D238FE"/>
    <w:rsid w:val="00D25E72"/>
    <w:rsid w:val="00D27267"/>
    <w:rsid w:val="00D30C63"/>
    <w:rsid w:val="00D322AF"/>
    <w:rsid w:val="00D359AA"/>
    <w:rsid w:val="00D367A4"/>
    <w:rsid w:val="00D3688F"/>
    <w:rsid w:val="00D470D2"/>
    <w:rsid w:val="00D5177A"/>
    <w:rsid w:val="00D519D2"/>
    <w:rsid w:val="00D55C2C"/>
    <w:rsid w:val="00D63B33"/>
    <w:rsid w:val="00D64686"/>
    <w:rsid w:val="00D74027"/>
    <w:rsid w:val="00D77785"/>
    <w:rsid w:val="00D777EF"/>
    <w:rsid w:val="00D8091E"/>
    <w:rsid w:val="00D81A49"/>
    <w:rsid w:val="00D82253"/>
    <w:rsid w:val="00D828BF"/>
    <w:rsid w:val="00D830AD"/>
    <w:rsid w:val="00D84E37"/>
    <w:rsid w:val="00D863A5"/>
    <w:rsid w:val="00D86C8F"/>
    <w:rsid w:val="00DA25C9"/>
    <w:rsid w:val="00DA3FD9"/>
    <w:rsid w:val="00DA7496"/>
    <w:rsid w:val="00DA79A6"/>
    <w:rsid w:val="00DB1BF0"/>
    <w:rsid w:val="00DB6309"/>
    <w:rsid w:val="00DC5D56"/>
    <w:rsid w:val="00DC6D3C"/>
    <w:rsid w:val="00DC7155"/>
    <w:rsid w:val="00DC79B8"/>
    <w:rsid w:val="00DD2383"/>
    <w:rsid w:val="00DD5215"/>
    <w:rsid w:val="00DD7677"/>
    <w:rsid w:val="00DE31D4"/>
    <w:rsid w:val="00DE3B1D"/>
    <w:rsid w:val="00DE49E9"/>
    <w:rsid w:val="00DE70D0"/>
    <w:rsid w:val="00DF1BDC"/>
    <w:rsid w:val="00DF2287"/>
    <w:rsid w:val="00DF4D2E"/>
    <w:rsid w:val="00E002DD"/>
    <w:rsid w:val="00E03ECD"/>
    <w:rsid w:val="00E04244"/>
    <w:rsid w:val="00E04550"/>
    <w:rsid w:val="00E068D4"/>
    <w:rsid w:val="00E07B33"/>
    <w:rsid w:val="00E11600"/>
    <w:rsid w:val="00E16019"/>
    <w:rsid w:val="00E164B0"/>
    <w:rsid w:val="00E17327"/>
    <w:rsid w:val="00E21A81"/>
    <w:rsid w:val="00E25A3C"/>
    <w:rsid w:val="00E36B3A"/>
    <w:rsid w:val="00E43ACA"/>
    <w:rsid w:val="00E532AE"/>
    <w:rsid w:val="00E544BB"/>
    <w:rsid w:val="00E5466C"/>
    <w:rsid w:val="00E55C62"/>
    <w:rsid w:val="00E57911"/>
    <w:rsid w:val="00E57A8D"/>
    <w:rsid w:val="00E57A9C"/>
    <w:rsid w:val="00E70AD0"/>
    <w:rsid w:val="00E7153F"/>
    <w:rsid w:val="00E73DEF"/>
    <w:rsid w:val="00E75099"/>
    <w:rsid w:val="00E75567"/>
    <w:rsid w:val="00E764B1"/>
    <w:rsid w:val="00E769C5"/>
    <w:rsid w:val="00E8034E"/>
    <w:rsid w:val="00E81845"/>
    <w:rsid w:val="00E85A91"/>
    <w:rsid w:val="00E862C3"/>
    <w:rsid w:val="00E86D16"/>
    <w:rsid w:val="00E97736"/>
    <w:rsid w:val="00EA0826"/>
    <w:rsid w:val="00EA3318"/>
    <w:rsid w:val="00EA5E8B"/>
    <w:rsid w:val="00EA6E59"/>
    <w:rsid w:val="00EB0576"/>
    <w:rsid w:val="00EB76A3"/>
    <w:rsid w:val="00EB7B75"/>
    <w:rsid w:val="00EC2148"/>
    <w:rsid w:val="00EC5B9B"/>
    <w:rsid w:val="00ED7044"/>
    <w:rsid w:val="00ED774F"/>
    <w:rsid w:val="00ED7AF7"/>
    <w:rsid w:val="00EF5F9D"/>
    <w:rsid w:val="00F018C0"/>
    <w:rsid w:val="00F02D2E"/>
    <w:rsid w:val="00F033BB"/>
    <w:rsid w:val="00F03ECE"/>
    <w:rsid w:val="00F10076"/>
    <w:rsid w:val="00F10E89"/>
    <w:rsid w:val="00F114C5"/>
    <w:rsid w:val="00F205B0"/>
    <w:rsid w:val="00F24E51"/>
    <w:rsid w:val="00F26AC0"/>
    <w:rsid w:val="00F300DF"/>
    <w:rsid w:val="00F33169"/>
    <w:rsid w:val="00F3407A"/>
    <w:rsid w:val="00F34516"/>
    <w:rsid w:val="00F34896"/>
    <w:rsid w:val="00F34AA7"/>
    <w:rsid w:val="00F35CF6"/>
    <w:rsid w:val="00F36949"/>
    <w:rsid w:val="00F40193"/>
    <w:rsid w:val="00F40D07"/>
    <w:rsid w:val="00F40F9C"/>
    <w:rsid w:val="00F44D92"/>
    <w:rsid w:val="00F60E19"/>
    <w:rsid w:val="00F617E1"/>
    <w:rsid w:val="00F64783"/>
    <w:rsid w:val="00F66671"/>
    <w:rsid w:val="00F67F69"/>
    <w:rsid w:val="00F7266C"/>
    <w:rsid w:val="00F7596D"/>
    <w:rsid w:val="00F761E9"/>
    <w:rsid w:val="00F839DF"/>
    <w:rsid w:val="00F85DC6"/>
    <w:rsid w:val="00F91041"/>
    <w:rsid w:val="00F93FF7"/>
    <w:rsid w:val="00F94E26"/>
    <w:rsid w:val="00F97D4B"/>
    <w:rsid w:val="00FA12C9"/>
    <w:rsid w:val="00FA46F3"/>
    <w:rsid w:val="00FA518B"/>
    <w:rsid w:val="00FB01EA"/>
    <w:rsid w:val="00FB0280"/>
    <w:rsid w:val="00FB11F1"/>
    <w:rsid w:val="00FB26F1"/>
    <w:rsid w:val="00FB2963"/>
    <w:rsid w:val="00FB3757"/>
    <w:rsid w:val="00FB5449"/>
    <w:rsid w:val="00FB631F"/>
    <w:rsid w:val="00FB6700"/>
    <w:rsid w:val="00FC1D4B"/>
    <w:rsid w:val="00FC5CAE"/>
    <w:rsid w:val="00FD220E"/>
    <w:rsid w:val="00FD2BB5"/>
    <w:rsid w:val="00FD3479"/>
    <w:rsid w:val="00FD44C6"/>
    <w:rsid w:val="00FE0A82"/>
    <w:rsid w:val="00FE1633"/>
    <w:rsid w:val="00FE23EC"/>
    <w:rsid w:val="00FE4504"/>
    <w:rsid w:val="00FE46BB"/>
    <w:rsid w:val="00FE5044"/>
    <w:rsid w:val="00FE5211"/>
    <w:rsid w:val="00FE781F"/>
    <w:rsid w:val="00FF095B"/>
    <w:rsid w:val="00FF1F70"/>
    <w:rsid w:val="00F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7F4EF"/>
  <w15:chartTrackingRefBased/>
  <w15:docId w15:val="{3A5613CB-BAEC-452B-9E48-00B2B517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1D5"/>
    <w:rPr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5567"/>
    <w:rPr>
      <w:color w:val="0000FF"/>
      <w:u w:val="single"/>
    </w:rPr>
  </w:style>
  <w:style w:type="table" w:styleId="TableGrid">
    <w:name w:val="Table Grid"/>
    <w:basedOn w:val="TableNormal"/>
    <w:rsid w:val="00E43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3">
    <w:name w:val="Table Grid 3"/>
    <w:basedOn w:val="TableNormal"/>
    <w:rsid w:val="00DE4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tyle1">
    <w:name w:val="Table Style1"/>
    <w:basedOn w:val="TableNormal"/>
    <w:rsid w:val="00E5466C"/>
    <w:tblPr/>
  </w:style>
  <w:style w:type="table" w:customStyle="1" w:styleId="TableStyle2">
    <w:name w:val="Table Style2"/>
    <w:basedOn w:val="TableNormal"/>
    <w:rsid w:val="00487B01"/>
    <w:tblPr/>
  </w:style>
  <w:style w:type="paragraph" w:styleId="BalloonText">
    <w:name w:val="Balloon Text"/>
    <w:basedOn w:val="Normal"/>
    <w:semiHidden/>
    <w:rsid w:val="00AA7A1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E160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6019"/>
  </w:style>
  <w:style w:type="paragraph" w:styleId="Header">
    <w:name w:val="header"/>
    <w:basedOn w:val="Normal"/>
    <w:link w:val="HeaderChar"/>
    <w:uiPriority w:val="99"/>
    <w:rsid w:val="00E16019"/>
    <w:pPr>
      <w:tabs>
        <w:tab w:val="center" w:pos="4320"/>
        <w:tab w:val="right" w:pos="8640"/>
      </w:tabs>
    </w:pPr>
  </w:style>
  <w:style w:type="character" w:customStyle="1" w:styleId="E-mailSignatureChar">
    <w:name w:val="E-mail Signature Char"/>
    <w:link w:val="E-mailSignature"/>
    <w:rsid w:val="0010011F"/>
    <w:rPr>
      <w:rFonts w:ascii="Calibri" w:hAnsi="Calibri"/>
      <w:lang w:bidi="ar-SA"/>
    </w:rPr>
  </w:style>
  <w:style w:type="paragraph" w:styleId="E-mailSignature">
    <w:name w:val="E-mail Signature"/>
    <w:basedOn w:val="Normal"/>
    <w:link w:val="E-mailSignatureChar"/>
    <w:rsid w:val="0010011F"/>
    <w:rPr>
      <w:rFonts w:ascii="Calibri" w:hAnsi="Calibr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link w:val="HTMLPreformatted"/>
    <w:uiPriority w:val="99"/>
    <w:rsid w:val="00F24E51"/>
    <w:rPr>
      <w:rFonts w:ascii="Courier New" w:hAnsi="Courier New" w:cs="Courier New"/>
    </w:rPr>
  </w:style>
  <w:style w:type="paragraph" w:styleId="EndnoteText">
    <w:name w:val="endnote text"/>
    <w:basedOn w:val="Normal"/>
    <w:link w:val="EndnoteTextChar"/>
    <w:rsid w:val="00183272"/>
  </w:style>
  <w:style w:type="character" w:customStyle="1" w:styleId="EndnoteTextChar">
    <w:name w:val="Endnote Text Char"/>
    <w:basedOn w:val="DefaultParagraphFont"/>
    <w:link w:val="EndnoteText"/>
    <w:rsid w:val="00183272"/>
    <w:rPr>
      <w:color w:val="000000"/>
      <w:kern w:val="28"/>
    </w:rPr>
  </w:style>
  <w:style w:type="character" w:styleId="EndnoteReference">
    <w:name w:val="endnote reference"/>
    <w:basedOn w:val="DefaultParagraphFont"/>
    <w:rsid w:val="00183272"/>
    <w:rPr>
      <w:vertAlign w:val="superscript"/>
    </w:rPr>
  </w:style>
  <w:style w:type="character" w:styleId="FollowedHyperlink">
    <w:name w:val="FollowedHyperlink"/>
    <w:basedOn w:val="DefaultParagraphFont"/>
    <w:rsid w:val="00B5382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B538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382A"/>
  </w:style>
  <w:style w:type="character" w:customStyle="1" w:styleId="CommentTextChar">
    <w:name w:val="Comment Text Char"/>
    <w:basedOn w:val="DefaultParagraphFont"/>
    <w:link w:val="CommentText"/>
    <w:rsid w:val="00B5382A"/>
    <w:rPr>
      <w:color w:val="000000"/>
      <w:kern w:val="28"/>
    </w:rPr>
  </w:style>
  <w:style w:type="paragraph" w:styleId="CommentSubject">
    <w:name w:val="annotation subject"/>
    <w:basedOn w:val="CommentText"/>
    <w:next w:val="CommentText"/>
    <w:link w:val="CommentSubjectChar"/>
    <w:rsid w:val="00B53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382A"/>
    <w:rPr>
      <w:b/>
      <w:bCs/>
      <w:color w:val="000000"/>
      <w:kern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5382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948EB"/>
    <w:rPr>
      <w:color w:val="000000"/>
      <w:kern w:val="28"/>
    </w:rPr>
  </w:style>
  <w:style w:type="character" w:customStyle="1" w:styleId="HeaderChar">
    <w:name w:val="Header Char"/>
    <w:basedOn w:val="DefaultParagraphFont"/>
    <w:link w:val="Header"/>
    <w:uiPriority w:val="99"/>
    <w:rsid w:val="00865B40"/>
    <w:rPr>
      <w:color w:val="000000"/>
      <w:kern w:val="28"/>
    </w:rPr>
  </w:style>
  <w:style w:type="paragraph" w:styleId="ListParagraph">
    <w:name w:val="List Paragraph"/>
    <w:basedOn w:val="Normal"/>
    <w:uiPriority w:val="34"/>
    <w:qFormat/>
    <w:rsid w:val="00360E0E"/>
    <w:pPr>
      <w:ind w:left="720"/>
      <w:contextualSpacing/>
    </w:pPr>
  </w:style>
  <w:style w:type="paragraph" w:customStyle="1" w:styleId="Default">
    <w:name w:val="Default"/>
    <w:rsid w:val="00AC2A1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Emphasis">
    <w:name w:val="Emphasis"/>
    <w:basedOn w:val="DefaultParagraphFont"/>
    <w:qFormat/>
    <w:rsid w:val="00572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jp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AlistairRenwick\Siris%20Environmental\Mcerts%20-%20Documents\Site%20reports\Pass%20report%20templates\TDV%20Emag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DD259FDE2F445BE83DA447D930E27" ma:contentTypeVersion="17" ma:contentTypeDescription="Create a new document." ma:contentTypeScope="" ma:versionID="3f726f8c606e3b0b0bb53ea34e1d38e1">
  <xsd:schema xmlns:xsd="http://www.w3.org/2001/XMLSchema" xmlns:xs="http://www.w3.org/2001/XMLSchema" xmlns:p="http://schemas.microsoft.com/office/2006/metadata/properties" xmlns:ns2="863ba5cc-d422-4b8f-b966-e0e4c0557a1a" xmlns:ns3="2ca8ada5-c074-4ef3-8850-5f936a1f648d" xmlns:ns4="06802a90-fa6f-4d9e-bbde-bd41c5cb4141" targetNamespace="http://schemas.microsoft.com/office/2006/metadata/properties" ma:root="true" ma:fieldsID="b0aa1f169966689f0f1e5a18a19e74f0" ns2:_="" ns3:_="" ns4:_="">
    <xsd:import namespace="863ba5cc-d422-4b8f-b966-e0e4c0557a1a"/>
    <xsd:import namespace="2ca8ada5-c074-4ef3-8850-5f936a1f648d"/>
    <xsd:import namespace="06802a90-fa6f-4d9e-bbde-bd41c5cb4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LastModified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ba5cc-d422-4b8f-b966-e0e4c0557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8ada5-c074-4ef3-8850-5f936a1f6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astModified" ma:index="18" nillable="true" ma:displayName="Last Modified" ma:format="Dropdown" ma:list="UserInfo" ma:SharePointGroup="0" ma:internalName="LastModifie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a1c2543-c6a6-4b67-842a-71d0b6fa6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02a90-fa6f-4d9e-bbde-bd41c5cb414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25118cf1-0944-427a-91df-361517b29401}" ma:internalName="TaxCatchAll" ma:showField="CatchAllData" ma:web="06802a90-fa6f-4d9e-bbde-bd41c5cb41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Modified xmlns="2ca8ada5-c074-4ef3-8850-5f936a1f648d">
      <UserInfo>
        <DisplayName/>
        <AccountId xsi:nil="true"/>
        <AccountType/>
      </UserInfo>
    </LastModified>
    <TaxCatchAll xmlns="06802a90-fa6f-4d9e-bbde-bd41c5cb4141" xsi:nil="true"/>
    <lcf76f155ced4ddcb4097134ff3c332f xmlns="2ca8ada5-c074-4ef3-8850-5f936a1f648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760263-5D4E-451C-8489-73D4711D1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ba5cc-d422-4b8f-b966-e0e4c0557a1a"/>
    <ds:schemaRef ds:uri="2ca8ada5-c074-4ef3-8850-5f936a1f648d"/>
    <ds:schemaRef ds:uri="06802a90-fa6f-4d9e-bbde-bd41c5cb4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FD2FF9-4AAF-489F-A7B2-E8D4B9B130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CCDEDB-4F00-4EF2-96B8-4A5D9049F088}">
  <ds:schemaRefs>
    <ds:schemaRef ds:uri="http://schemas.microsoft.com/office/2006/metadata/properties"/>
    <ds:schemaRef ds:uri="http://schemas.microsoft.com/office/infopath/2007/PartnerControls"/>
    <ds:schemaRef ds:uri="2ca8ada5-c074-4ef3-8850-5f936a1f648d"/>
    <ds:schemaRef ds:uri="06802a90-fa6f-4d9e-bbde-bd41c5cb4141"/>
  </ds:schemaRefs>
</ds:datastoreItem>
</file>

<file path=customXml/itemProps4.xml><?xml version="1.0" encoding="utf-8"?>
<ds:datastoreItem xmlns:ds="http://schemas.openxmlformats.org/officeDocument/2006/customXml" ds:itemID="{CD8F71A6-5C13-4BBC-815E-EC99EADF9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TDV Emag report.dotx</Template>
  <TotalTime>122</TotalTime>
  <Pages>17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</vt:lpstr>
    </vt:vector>
  </TitlesOfParts>
  <Company>Siris</Company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</dc:title>
  <dc:subject/>
  <dc:creator>Alistair Renwick</dc:creator>
  <cp:keywords/>
  <dc:description/>
  <cp:lastModifiedBy>Shuraim</cp:lastModifiedBy>
  <cp:revision>185</cp:revision>
  <cp:lastPrinted>2025-09-30T13:39:00Z</cp:lastPrinted>
  <dcterms:created xsi:type="dcterms:W3CDTF">2025-10-01T18:30:00Z</dcterms:created>
  <dcterms:modified xsi:type="dcterms:W3CDTF">2025-11-25T18:04:00Z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0x01010002ADD259FDE2F445BE83DA447D930E27</vt:lpwstr>
  </property>
</Properties>
</file>